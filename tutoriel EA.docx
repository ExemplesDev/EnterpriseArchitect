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lsm" ContentType="application/vnd.ms-excel.sheet.macroEnabled.12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011" w:rsidRPr="0034384C" w:rsidRDefault="00A0449E" w:rsidP="00A649C0">
      <w:r>
        <w:rPr>
          <w:noProof/>
        </w:rPr>
        <w:pict>
          <v:shape id="_x0000_s1026" type="#_x0000_t75" style="position:absolute;left:0;text-align:left;margin-left:-63pt;margin-top:-1.1pt;width:34.9pt;height:856.85pt;z-index:251658240;mso-position-vertical-relative:page">
            <v:imagedata r:id="rId9" o:title=""/>
            <w10:wrap anchory="page"/>
          </v:shape>
          <o:OLEObject Type="Embed" ProgID="Word.Picture.8" ShapeID="_x0000_s1026" DrawAspect="Content" ObjectID="_1574147144" r:id="rId10"/>
        </w:pict>
      </w:r>
    </w:p>
    <w:p w:rsidR="00402011" w:rsidRPr="0034384C" w:rsidRDefault="00402011" w:rsidP="00A649C0"/>
    <w:p w:rsidR="00402011" w:rsidRPr="0034384C" w:rsidRDefault="00402011" w:rsidP="00A649C0"/>
    <w:p w:rsidR="00402011" w:rsidRPr="009229B6" w:rsidRDefault="008C64CC" w:rsidP="00A649C0">
      <w:pPr>
        <w:pStyle w:val="Titre0D"/>
      </w:pPr>
      <w:r w:rsidRPr="009229B6">
        <w:t xml:space="preserve">Ed </w:t>
      </w:r>
      <w:r w:rsidR="00B91921">
        <w:t>1.</w:t>
      </w:r>
      <w:r w:rsidR="005E579C">
        <w:t>1</w:t>
      </w:r>
    </w:p>
    <w:p w:rsidR="00402011" w:rsidRPr="009229B6" w:rsidRDefault="00402011" w:rsidP="00A649C0"/>
    <w:p w:rsidR="00402011" w:rsidRPr="008C64CC" w:rsidRDefault="00EF3024" w:rsidP="00A649C0">
      <w:pPr>
        <w:pStyle w:val="Titre0B"/>
      </w:pPr>
      <w:r w:rsidRPr="00EF3024">
        <w:t>Support à l’analyse des conceptions logiciel réalisées avec Entreprise Architect / UML 2</w:t>
      </w:r>
    </w:p>
    <w:p w:rsidR="00402011" w:rsidRPr="0034384C" w:rsidRDefault="005837AC" w:rsidP="00A649C0">
      <w:pPr>
        <w:pStyle w:val="Titre0B"/>
      </w:pPr>
      <w:fldSimple w:instr=" SUBJECT  \* Upper  \* MERGEFORMAT ">
        <w:r w:rsidR="00D14881">
          <w:rPr>
            <w:sz w:val="52"/>
            <w:szCs w:val="52"/>
          </w:rPr>
          <w:t xml:space="preserve">Tutoriel </w:t>
        </w:r>
        <w:r w:rsidR="00DC253B">
          <w:rPr>
            <w:sz w:val="52"/>
            <w:szCs w:val="52"/>
          </w:rPr>
          <w:t>pratique</w:t>
        </w:r>
        <w:r w:rsidR="00DC253B">
          <w:rPr>
            <w:sz w:val="52"/>
            <w:szCs w:val="52"/>
          </w:rPr>
          <w:br/>
        </w:r>
        <w:r w:rsidR="00E16473" w:rsidRPr="00E16473">
          <w:rPr>
            <w:sz w:val="52"/>
            <w:szCs w:val="52"/>
          </w:rPr>
          <w:t>d</w:t>
        </w:r>
        <w:r w:rsidR="00E16473">
          <w:rPr>
            <w:sz w:val="52"/>
            <w:szCs w:val="52"/>
          </w:rPr>
          <w:t>'Architect Enterprise</w:t>
        </w:r>
        <w:r w:rsidR="00E16473" w:rsidRPr="00E16473">
          <w:rPr>
            <w:sz w:val="52"/>
            <w:szCs w:val="52"/>
          </w:rPr>
          <w:t xml:space="preserve"> </w:t>
        </w:r>
      </w:fldSimple>
    </w:p>
    <w:p w:rsidR="00402011" w:rsidRPr="0034384C" w:rsidRDefault="00402011" w:rsidP="00A649C0"/>
    <w:p w:rsidR="00402011" w:rsidRDefault="00402011" w:rsidP="00A649C0"/>
    <w:p w:rsidR="00E033BA" w:rsidRDefault="00E033BA" w:rsidP="00A649C0"/>
    <w:p w:rsidR="00C77FEA" w:rsidRDefault="00C77FEA" w:rsidP="00A649C0"/>
    <w:p w:rsidR="00C77FEA" w:rsidRDefault="00C77FEA" w:rsidP="00A649C0"/>
    <w:p w:rsidR="00C77FEA" w:rsidRDefault="00C77FEA" w:rsidP="00A649C0"/>
    <w:p w:rsidR="00E033BA" w:rsidRPr="0034384C" w:rsidRDefault="00E033BA" w:rsidP="00A649C0"/>
    <w:p w:rsidR="00402011" w:rsidRPr="0034384C" w:rsidRDefault="00402011" w:rsidP="00A649C0">
      <w:pPr>
        <w:pStyle w:val="Logo"/>
      </w:pPr>
    </w:p>
    <w:p w:rsidR="007E6339" w:rsidRPr="00FA63A5" w:rsidRDefault="00C77FEA" w:rsidP="00E43437">
      <w:pPr>
        <w:ind w:left="709"/>
      </w:pPr>
      <w:r w:rsidRPr="00C77FEA">
        <w:rPr>
          <w:noProof/>
        </w:rPr>
        <w:drawing>
          <wp:inline distT="0" distB="0" distL="0" distR="0" wp14:anchorId="359BEC16" wp14:editId="39BCCBF4">
            <wp:extent cx="5145206" cy="3207139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5206" cy="320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011" w:rsidRPr="0034384C">
        <w:br w:type="page"/>
      </w:r>
    </w:p>
    <w:tbl>
      <w:tblPr>
        <w:tblW w:w="950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579"/>
        <w:gridCol w:w="2201"/>
        <w:gridCol w:w="1689"/>
        <w:gridCol w:w="1396"/>
        <w:gridCol w:w="2639"/>
      </w:tblGrid>
      <w:tr w:rsidR="007E6339" w:rsidRPr="00B9182A" w:rsidTr="007E6339">
        <w:trPr>
          <w:cantSplit/>
          <w:trHeight w:hRule="exact" w:val="517"/>
          <w:jc w:val="center"/>
        </w:trPr>
        <w:tc>
          <w:tcPr>
            <w:tcW w:w="95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  <w:vAlign w:val="center"/>
          </w:tcPr>
          <w:p w:rsidR="007E6339" w:rsidRPr="00B9182A" w:rsidRDefault="007E6339" w:rsidP="00A649C0">
            <w:pPr>
              <w:pStyle w:val="TableauTitre"/>
            </w:pPr>
            <w:r w:rsidRPr="00B9182A">
              <w:lastRenderedPageBreak/>
              <w:br w:type="page"/>
              <w:t>VALIDATIONS</w:t>
            </w:r>
          </w:p>
        </w:tc>
      </w:tr>
      <w:tr w:rsidR="007E6339" w:rsidTr="007E6339">
        <w:trPr>
          <w:cantSplit/>
          <w:trHeight w:hRule="exact" w:val="397"/>
          <w:jc w:val="center"/>
        </w:trPr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  <w:r>
              <w:t>NOM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  <w:r>
              <w:t>FONCTION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  <w:r>
              <w:t>DATE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  <w:r>
              <w:t>SIGNATURE</w:t>
            </w:r>
          </w:p>
        </w:tc>
      </w:tr>
      <w:tr w:rsidR="007E6339" w:rsidTr="0059615B">
        <w:trPr>
          <w:cantSplit/>
          <w:trHeight w:hRule="exact" w:val="998"/>
          <w:jc w:val="center"/>
        </w:trPr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Pr="00C63B0E" w:rsidRDefault="00C63B0E" w:rsidP="00A649C0">
            <w:pPr>
              <w:pStyle w:val="Tableau"/>
            </w:pPr>
            <w:r>
              <w:t>RÉ</w:t>
            </w:r>
            <w:r w:rsidR="007E6339">
              <w:t>DACTION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C66" w:rsidRDefault="000B24CF" w:rsidP="00A649C0">
            <w:pPr>
              <w:pStyle w:val="Tableau"/>
            </w:pPr>
            <w:r>
              <w:t>Dominique BAGOT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E404DE" w:rsidP="00A649C0">
            <w:pPr>
              <w:pStyle w:val="TableauC"/>
            </w:pPr>
            <w:r>
              <w:t>Consultant</w:t>
            </w:r>
          </w:p>
          <w:p w:rsidR="00CD3C66" w:rsidRDefault="00CD3C66" w:rsidP="00A649C0">
            <w:pPr>
              <w:pStyle w:val="TableauC"/>
            </w:pPr>
            <w:r>
              <w:t>Responsable Technique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BF6910" w:rsidP="00A649C0">
            <w:pPr>
              <w:pStyle w:val="TableauC"/>
            </w:pPr>
            <w:r>
              <w:t>06</w:t>
            </w:r>
            <w:r w:rsidR="00B91921">
              <w:t>/12</w:t>
            </w:r>
            <w:r w:rsidR="00051793">
              <w:t>/201</w:t>
            </w:r>
            <w:r>
              <w:t>7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E404DE" w:rsidP="00A649C0">
            <w:pPr>
              <w:pStyle w:val="TableauC"/>
            </w:pPr>
            <w:r>
              <w:rPr>
                <w:noProof/>
              </w:rPr>
              <w:drawing>
                <wp:inline distT="0" distB="0" distL="0" distR="0" wp14:anchorId="5BF87D11" wp14:editId="66E2E8DD">
                  <wp:extent cx="1397343" cy="43815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343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53B" w:rsidTr="0059615B">
        <w:trPr>
          <w:cantSplit/>
          <w:trHeight w:hRule="exact" w:val="1084"/>
          <w:jc w:val="center"/>
        </w:trPr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A649C0">
            <w:pPr>
              <w:pStyle w:val="Tableau"/>
            </w:pPr>
            <w:r>
              <w:t>APPROBATION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C1567D">
            <w:pPr>
              <w:pStyle w:val="Tableau"/>
            </w:pPr>
            <w:r>
              <w:t>Alain GIRAULT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C1567D">
            <w:pPr>
              <w:pStyle w:val="TableauC"/>
            </w:pPr>
            <w:r>
              <w:t>Responsable Technique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C1567D">
            <w:pPr>
              <w:pStyle w:val="TableauC"/>
            </w:pP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A649C0">
            <w:pPr>
              <w:pStyle w:val="TableauC"/>
            </w:pPr>
          </w:p>
        </w:tc>
      </w:tr>
    </w:tbl>
    <w:p w:rsidR="00402011" w:rsidRPr="0034384C" w:rsidRDefault="00402011" w:rsidP="00A649C0"/>
    <w:tbl>
      <w:tblPr>
        <w:tblW w:w="9504" w:type="dxa"/>
        <w:jc w:val="center"/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2038"/>
        <w:gridCol w:w="2465"/>
        <w:gridCol w:w="2500"/>
        <w:gridCol w:w="2501"/>
      </w:tblGrid>
      <w:tr w:rsidR="00402011" w:rsidRPr="0034384C">
        <w:trPr>
          <w:cantSplit/>
          <w:trHeight w:hRule="exact" w:val="522"/>
          <w:jc w:val="center"/>
        </w:trPr>
        <w:tc>
          <w:tcPr>
            <w:tcW w:w="94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  <w:vAlign w:val="center"/>
          </w:tcPr>
          <w:p w:rsidR="00402011" w:rsidRPr="0034384C" w:rsidRDefault="00402011" w:rsidP="00A649C0">
            <w:pPr>
              <w:pStyle w:val="TableauTitre"/>
            </w:pPr>
            <w:r w:rsidRPr="0034384C">
              <w:t>FICHE SIGNALÉTIQUE</w:t>
            </w:r>
          </w:p>
        </w:tc>
      </w:tr>
      <w:tr w:rsidR="00402011" w:rsidRPr="0034384C">
        <w:trPr>
          <w:cantSplit/>
          <w:jc w:val="center"/>
        </w:trPr>
        <w:tc>
          <w:tcPr>
            <w:tcW w:w="9496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"/>
            </w:pPr>
          </w:p>
        </w:tc>
      </w:tr>
      <w:tr w:rsidR="00402011" w:rsidRPr="0034384C">
        <w:trPr>
          <w:cantSplit/>
          <w:jc w:val="center"/>
        </w:trPr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Langue :</w:t>
            </w:r>
          </w:p>
          <w:p w:rsidR="00402011" w:rsidRPr="0034384C" w:rsidRDefault="00402011" w:rsidP="00A649C0">
            <w:pPr>
              <w:pStyle w:val="TableauC"/>
            </w:pPr>
            <w:r w:rsidRPr="0034384C">
              <w:t>Français</w:t>
            </w:r>
          </w:p>
        </w:tc>
        <w:tc>
          <w:tcPr>
            <w:tcW w:w="2463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Nb pages total :</w:t>
            </w:r>
          </w:p>
          <w:p w:rsidR="00402011" w:rsidRPr="0034384C" w:rsidRDefault="00444486" w:rsidP="00A649C0">
            <w:pPr>
              <w:pStyle w:val="TableauC"/>
            </w:pPr>
            <w:r>
              <w:t>35</w:t>
            </w:r>
          </w:p>
        </w:tc>
        <w:tc>
          <w:tcPr>
            <w:tcW w:w="2498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Fichier informatique :</w:t>
            </w:r>
          </w:p>
          <w:p w:rsidR="00402011" w:rsidRPr="007E6339" w:rsidRDefault="005837AC" w:rsidP="00A649C0">
            <w:pPr>
              <w:pStyle w:val="TableauC"/>
            </w:pPr>
            <w:fldSimple w:instr=" FILENAME  \* MERGEFORMAT ">
              <w:r w:rsidR="007C3632">
                <w:rPr>
                  <w:noProof/>
                </w:rPr>
                <w:t>tutoriel EA _V1.1</w:t>
              </w:r>
              <w:r w:rsidR="00484803">
                <w:rPr>
                  <w:noProof/>
                </w:rPr>
                <w:t>.docx</w:t>
              </w:r>
            </w:fldSimple>
          </w:p>
        </w:tc>
        <w:tc>
          <w:tcPr>
            <w:tcW w:w="249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Editeur :</w:t>
            </w:r>
          </w:p>
          <w:p w:rsidR="00402011" w:rsidRPr="0034384C" w:rsidRDefault="00402011" w:rsidP="00A649C0">
            <w:pPr>
              <w:pStyle w:val="TableauC"/>
            </w:pPr>
            <w:r w:rsidRPr="0034384C">
              <w:t>Microsoft WORD</w:t>
            </w:r>
          </w:p>
        </w:tc>
      </w:tr>
      <w:tr w:rsidR="00402011" w:rsidRPr="0034384C">
        <w:trPr>
          <w:cantSplit/>
          <w:jc w:val="center"/>
        </w:trPr>
        <w:tc>
          <w:tcPr>
            <w:tcW w:w="203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Catégorie :</w:t>
            </w:r>
          </w:p>
          <w:p w:rsidR="00402011" w:rsidRPr="0034384C" w:rsidRDefault="005837AC" w:rsidP="00A649C0">
            <w:pPr>
              <w:pStyle w:val="TableauC"/>
            </w:pPr>
            <w:fldSimple w:instr=" DOCPROPERTY  Category  \* MERGEFORMAT ">
              <w:r w:rsidR="00E16473">
                <w:t>TBD</w:t>
              </w:r>
            </w:fldSimple>
          </w:p>
        </w:tc>
        <w:tc>
          <w:tcPr>
            <w:tcW w:w="2463" w:type="dxa"/>
            <w:tcBorders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Gestionnaire :</w:t>
            </w:r>
          </w:p>
          <w:p w:rsidR="00402011" w:rsidRPr="0034384C" w:rsidRDefault="00E16473" w:rsidP="00A649C0">
            <w:pPr>
              <w:pStyle w:val="TableauC"/>
            </w:pPr>
            <w:r>
              <w:t>TBD</w:t>
            </w:r>
          </w:p>
        </w:tc>
        <w:tc>
          <w:tcPr>
            <w:tcW w:w="4997" w:type="dxa"/>
            <w:gridSpan w:val="2"/>
            <w:tcBorders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Classement :</w:t>
            </w:r>
          </w:p>
          <w:p w:rsidR="00402011" w:rsidRPr="0034384C" w:rsidRDefault="00402011" w:rsidP="00A649C0">
            <w:pPr>
              <w:pStyle w:val="TableauC"/>
            </w:pPr>
          </w:p>
        </w:tc>
      </w:tr>
      <w:tr w:rsidR="00402011" w:rsidRPr="0034384C">
        <w:trPr>
          <w:cantSplit/>
          <w:jc w:val="center"/>
        </w:trPr>
        <w:tc>
          <w:tcPr>
            <w:tcW w:w="4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Mots Clés :</w:t>
            </w:r>
            <w:r w:rsidR="00AF5653">
              <w:t xml:space="preserve"> </w:t>
            </w:r>
            <w:proofErr w:type="spellStart"/>
            <w:r w:rsidR="00E16473">
              <w:t>Conception</w:t>
            </w:r>
            <w:proofErr w:type="gramStart"/>
            <w:r w:rsidR="00E16473">
              <w:t>,Qualité,UML</w:t>
            </w:r>
            <w:proofErr w:type="spellEnd"/>
            <w:proofErr w:type="gramEnd"/>
            <w:r w:rsidR="00E16473">
              <w:t xml:space="preserve">, Enterprise Architect </w:t>
            </w:r>
          </w:p>
        </w:tc>
        <w:tc>
          <w:tcPr>
            <w:tcW w:w="4997" w:type="dxa"/>
            <w:gridSpan w:val="2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41FE" w:rsidRDefault="00A341FE" w:rsidP="00A649C0">
            <w:pPr>
              <w:pStyle w:val="TableauC"/>
            </w:pPr>
          </w:p>
        </w:tc>
      </w:tr>
    </w:tbl>
    <w:p w:rsidR="00402011" w:rsidRPr="0034384C" w:rsidRDefault="00402011" w:rsidP="00A649C0"/>
    <w:tbl>
      <w:tblPr>
        <w:tblW w:w="9496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3600"/>
        <w:gridCol w:w="5177"/>
        <w:gridCol w:w="719"/>
      </w:tblGrid>
      <w:tr w:rsidR="00402011" w:rsidRPr="0034384C">
        <w:trPr>
          <w:cantSplit/>
          <w:trHeight w:hRule="exact" w:val="522"/>
          <w:jc w:val="center"/>
        </w:trPr>
        <w:tc>
          <w:tcPr>
            <w:tcW w:w="94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  <w:vAlign w:val="center"/>
          </w:tcPr>
          <w:p w:rsidR="00402011" w:rsidRPr="0034384C" w:rsidRDefault="00402011" w:rsidP="00A649C0">
            <w:pPr>
              <w:pStyle w:val="TableauTitre"/>
            </w:pPr>
            <w:r w:rsidRPr="0034384C">
              <w:t>DIFFUSION</w:t>
            </w:r>
          </w:p>
        </w:tc>
      </w:tr>
      <w:tr w:rsidR="00402011" w:rsidRPr="0034384C">
        <w:trPr>
          <w:cantSplit/>
          <w:trHeight w:hRule="exact" w:val="397"/>
          <w:jc w:val="center"/>
        </w:trPr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Nom</w:t>
            </w:r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Société/Fonction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Nb.</w:t>
            </w:r>
          </w:p>
        </w:tc>
      </w:tr>
      <w:tr w:rsidR="007E6339" w:rsidRPr="009D30D5">
        <w:tblPrEx>
          <w:tblCellMar>
            <w:top w:w="0" w:type="dxa"/>
            <w:bottom w:w="0" w:type="dxa"/>
          </w:tblCellMar>
        </w:tblPrEx>
        <w:trPr>
          <w:cantSplit/>
          <w:trHeight w:hRule="exact" w:val="400"/>
          <w:jc w:val="center"/>
        </w:trPr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Pr="00EF3024" w:rsidRDefault="007E6339" w:rsidP="00A649C0">
            <w:pPr>
              <w:pStyle w:val="Tableau"/>
            </w:pPr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Pr="00EF3024" w:rsidRDefault="007E6339" w:rsidP="00A649C0">
            <w:pPr>
              <w:pStyle w:val="Tableau"/>
            </w:pP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Pr="00EF3024" w:rsidRDefault="007E6339" w:rsidP="00A649C0">
            <w:pPr>
              <w:pStyle w:val="TableauC"/>
            </w:pPr>
          </w:p>
        </w:tc>
      </w:tr>
      <w:tr w:rsidR="005D2C1C" w:rsidRPr="009D30D5">
        <w:tblPrEx>
          <w:tblCellMar>
            <w:top w:w="0" w:type="dxa"/>
            <w:bottom w:w="0" w:type="dxa"/>
          </w:tblCellMar>
        </w:tblPrEx>
        <w:trPr>
          <w:cantSplit/>
          <w:trHeight w:hRule="exact" w:val="400"/>
          <w:jc w:val="center"/>
        </w:trPr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2C1C" w:rsidRPr="00EF3024" w:rsidRDefault="005D2C1C" w:rsidP="00A649C0">
            <w:pPr>
              <w:pStyle w:val="Tableau"/>
            </w:pPr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2C1C" w:rsidRPr="00EF3024" w:rsidRDefault="005D2C1C" w:rsidP="00A649C0">
            <w:pPr>
              <w:pStyle w:val="Tableau"/>
            </w:pP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2C1C" w:rsidRPr="00EF3024" w:rsidRDefault="005D2C1C" w:rsidP="00A649C0">
            <w:pPr>
              <w:pStyle w:val="TableauC"/>
            </w:pPr>
          </w:p>
        </w:tc>
      </w:tr>
    </w:tbl>
    <w:p w:rsidR="00402011" w:rsidRPr="0034384C" w:rsidRDefault="00402011" w:rsidP="00A649C0"/>
    <w:tbl>
      <w:tblPr>
        <w:tblW w:w="5000" w:type="pct"/>
        <w:jc w:val="center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907"/>
        <w:gridCol w:w="1163"/>
        <w:gridCol w:w="964"/>
        <w:gridCol w:w="992"/>
        <w:gridCol w:w="5443"/>
      </w:tblGrid>
      <w:tr w:rsidR="00402011" w:rsidRPr="0034384C">
        <w:trPr>
          <w:cantSplit/>
          <w:trHeight w:hRule="exact" w:val="522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  <w:vAlign w:val="center"/>
          </w:tcPr>
          <w:p w:rsidR="00402011" w:rsidRPr="0034384C" w:rsidRDefault="00402011" w:rsidP="00A649C0">
            <w:pPr>
              <w:pStyle w:val="TableauTitre"/>
            </w:pPr>
            <w:r w:rsidRPr="0034384C">
              <w:t>ÉTAT des ÉDITIONS / RÉVISIONS</w:t>
            </w:r>
          </w:p>
        </w:tc>
      </w:tr>
      <w:tr w:rsidR="00C17EF6" w:rsidRPr="0034384C" w:rsidTr="00EF3024">
        <w:trPr>
          <w:cantSplit/>
          <w:trHeight w:hRule="exact" w:val="427"/>
          <w:jc w:val="center"/>
        </w:trPr>
        <w:tc>
          <w:tcPr>
            <w:tcW w:w="479" w:type="pct"/>
            <w:tcBorders>
              <w:top w:val="single" w:sz="4" w:space="0" w:color="auto"/>
              <w:lef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Version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Date</w:t>
            </w:r>
          </w:p>
        </w:tc>
        <w:tc>
          <w:tcPr>
            <w:tcW w:w="509" w:type="pct"/>
            <w:tcBorders>
              <w:top w:val="single" w:sz="4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Pages</w:t>
            </w:r>
          </w:p>
        </w:tc>
        <w:tc>
          <w:tcPr>
            <w:tcW w:w="524" w:type="pc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>
              <w:t>Action</w:t>
            </w:r>
            <w:r w:rsidRPr="00476F87">
              <w:rPr>
                <w:vertAlign w:val="superscript"/>
              </w:rPr>
              <w:t>(1)</w:t>
            </w:r>
          </w:p>
        </w:tc>
        <w:tc>
          <w:tcPr>
            <w:tcW w:w="2874" w:type="pct"/>
            <w:tcBorders>
              <w:top w:val="single" w:sz="4" w:space="0" w:color="auto"/>
              <w:righ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Raisons de l’évolution</w:t>
            </w:r>
          </w:p>
        </w:tc>
      </w:tr>
      <w:tr w:rsidR="00C17EF6" w:rsidRPr="009D30D5" w:rsidTr="00EF3024">
        <w:trPr>
          <w:cantSplit/>
          <w:jc w:val="center"/>
        </w:trPr>
        <w:tc>
          <w:tcPr>
            <w:tcW w:w="4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402011" w:rsidRPr="00EF3024" w:rsidRDefault="00D828EB" w:rsidP="00A649C0">
            <w:pPr>
              <w:pStyle w:val="TableauC"/>
            </w:pPr>
            <w:r w:rsidRPr="00EF3024">
              <w:t>0</w:t>
            </w:r>
            <w:r w:rsidR="005C1C82">
              <w:t>.1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2011" w:rsidRPr="00EF3024" w:rsidRDefault="005C1C82" w:rsidP="00A649C0">
            <w:pPr>
              <w:pStyle w:val="TableauC"/>
            </w:pPr>
            <w:r>
              <w:t>21</w:t>
            </w:r>
            <w:r w:rsidR="000A2C68">
              <w:t>/</w:t>
            </w:r>
            <w:r>
              <w:t>04</w:t>
            </w:r>
            <w:r w:rsidR="000A2C68">
              <w:t>/201</w:t>
            </w:r>
            <w:r>
              <w:t>5</w:t>
            </w:r>
          </w:p>
        </w:tc>
        <w:tc>
          <w:tcPr>
            <w:tcW w:w="50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402011" w:rsidRPr="00EF3024" w:rsidRDefault="00402011" w:rsidP="00A649C0">
            <w:pPr>
              <w:pStyle w:val="TableauC"/>
            </w:pPr>
          </w:p>
        </w:tc>
        <w:tc>
          <w:tcPr>
            <w:tcW w:w="5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2011" w:rsidRPr="00EF3024" w:rsidRDefault="00D828EB" w:rsidP="00A649C0">
            <w:pPr>
              <w:pStyle w:val="TableauC"/>
            </w:pPr>
            <w:r w:rsidRPr="00EF3024">
              <w:t>C</w:t>
            </w:r>
          </w:p>
        </w:tc>
        <w:tc>
          <w:tcPr>
            <w:tcW w:w="2874" w:type="pc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2011" w:rsidRPr="00EF3024" w:rsidRDefault="000A2C68" w:rsidP="00A649C0">
            <w:pPr>
              <w:pStyle w:val="Tableau"/>
            </w:pPr>
            <w:r>
              <w:t xml:space="preserve"> </w:t>
            </w:r>
            <w:r w:rsidR="00D828EB" w:rsidRPr="00EF3024">
              <w:t>Version initiale</w:t>
            </w:r>
          </w:p>
        </w:tc>
      </w:tr>
      <w:tr w:rsidR="00051793" w:rsidRPr="009D30D5" w:rsidTr="00EF3024">
        <w:trPr>
          <w:cantSplit/>
          <w:jc w:val="center"/>
        </w:trPr>
        <w:tc>
          <w:tcPr>
            <w:tcW w:w="4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051793" w:rsidRPr="00EF3024" w:rsidRDefault="00484803" w:rsidP="00A649C0">
            <w:pPr>
              <w:pStyle w:val="TableauC"/>
            </w:pPr>
            <w:r>
              <w:t>0.2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1793" w:rsidRDefault="004114EC" w:rsidP="00A649C0">
            <w:pPr>
              <w:pStyle w:val="TableauC"/>
            </w:pPr>
            <w:r>
              <w:t>12</w:t>
            </w:r>
            <w:r w:rsidR="00484803">
              <w:t>/05/2015</w:t>
            </w:r>
          </w:p>
        </w:tc>
        <w:tc>
          <w:tcPr>
            <w:tcW w:w="50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051793" w:rsidRPr="00EF3024" w:rsidRDefault="00051793" w:rsidP="00A649C0">
            <w:pPr>
              <w:pStyle w:val="TableauC"/>
            </w:pPr>
          </w:p>
        </w:tc>
        <w:tc>
          <w:tcPr>
            <w:tcW w:w="5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1793" w:rsidRPr="00EF3024" w:rsidRDefault="00484803" w:rsidP="00A649C0">
            <w:pPr>
              <w:pStyle w:val="TableauC"/>
            </w:pPr>
            <w:r>
              <w:t>M</w:t>
            </w:r>
          </w:p>
        </w:tc>
        <w:tc>
          <w:tcPr>
            <w:tcW w:w="2874" w:type="pc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1793" w:rsidRDefault="00484803" w:rsidP="00A649C0">
            <w:pPr>
              <w:pStyle w:val="Tableau"/>
            </w:pPr>
            <w:r>
              <w:t>FAQ</w:t>
            </w:r>
            <w:r w:rsidR="00DC253B">
              <w:t>, Diagrammes de séquence</w:t>
            </w:r>
          </w:p>
        </w:tc>
      </w:tr>
      <w:tr w:rsidR="000A1BF5" w:rsidRPr="009D30D5" w:rsidTr="00EF3024">
        <w:trPr>
          <w:cantSplit/>
          <w:jc w:val="center"/>
        </w:trPr>
        <w:tc>
          <w:tcPr>
            <w:tcW w:w="4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0A1BF5" w:rsidRDefault="007C3632" w:rsidP="00A649C0">
            <w:pPr>
              <w:pStyle w:val="TableauC"/>
            </w:pPr>
            <w:r>
              <w:t>1.0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1BF5" w:rsidRDefault="00C878A3" w:rsidP="00A649C0">
            <w:pPr>
              <w:pStyle w:val="TableauC"/>
            </w:pPr>
            <w:r>
              <w:t>01/12/2015</w:t>
            </w:r>
          </w:p>
        </w:tc>
        <w:tc>
          <w:tcPr>
            <w:tcW w:w="50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0A1BF5" w:rsidRDefault="000A1BF5" w:rsidP="00A649C0">
            <w:pPr>
              <w:pStyle w:val="TableauC"/>
            </w:pPr>
          </w:p>
        </w:tc>
        <w:tc>
          <w:tcPr>
            <w:tcW w:w="5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1BF5" w:rsidRDefault="00C878A3" w:rsidP="00A649C0">
            <w:pPr>
              <w:pStyle w:val="TableauC"/>
            </w:pPr>
            <w:r>
              <w:t>M</w:t>
            </w:r>
          </w:p>
        </w:tc>
        <w:tc>
          <w:tcPr>
            <w:tcW w:w="2874" w:type="pc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1BF5" w:rsidRDefault="00C878A3" w:rsidP="00A649C0">
            <w:pPr>
              <w:pStyle w:val="Tableau"/>
            </w:pPr>
            <w:r>
              <w:t>Section §2.11</w:t>
            </w:r>
          </w:p>
        </w:tc>
      </w:tr>
      <w:tr w:rsidR="007C3632" w:rsidRPr="009D30D5" w:rsidTr="00EF3024">
        <w:trPr>
          <w:cantSplit/>
          <w:jc w:val="center"/>
        </w:trPr>
        <w:tc>
          <w:tcPr>
            <w:tcW w:w="4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7C3632" w:rsidRDefault="007C3632" w:rsidP="00A0449E">
            <w:pPr>
              <w:pStyle w:val="TableauC"/>
            </w:pPr>
            <w:r>
              <w:t>1.1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3632" w:rsidRDefault="007C3632" w:rsidP="007C3632">
            <w:pPr>
              <w:pStyle w:val="TableauC"/>
            </w:pPr>
            <w:r>
              <w:t>06/12/2017</w:t>
            </w:r>
          </w:p>
        </w:tc>
        <w:tc>
          <w:tcPr>
            <w:tcW w:w="50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C3632" w:rsidRDefault="007C3632" w:rsidP="00A0449E">
            <w:pPr>
              <w:pStyle w:val="TableauC"/>
            </w:pPr>
          </w:p>
        </w:tc>
        <w:tc>
          <w:tcPr>
            <w:tcW w:w="5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3632" w:rsidRDefault="007C3632" w:rsidP="00A0449E">
            <w:pPr>
              <w:pStyle w:val="TableauC"/>
            </w:pPr>
            <w:r>
              <w:t>M</w:t>
            </w:r>
          </w:p>
        </w:tc>
        <w:tc>
          <w:tcPr>
            <w:tcW w:w="2874" w:type="pc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3632" w:rsidRDefault="007C3632" w:rsidP="00A0449E">
            <w:pPr>
              <w:pStyle w:val="Tableau"/>
            </w:pPr>
            <w:r>
              <w:t xml:space="preserve">Mise à jour avec la version 13 d’Enterprise Architect </w:t>
            </w:r>
          </w:p>
        </w:tc>
      </w:tr>
      <w:tr w:rsidR="007C3632" w:rsidRPr="0034384C">
        <w:trPr>
          <w:cantSplit/>
          <w:trHeight w:hRule="exact" w:val="325"/>
          <w:jc w:val="center"/>
        </w:trPr>
        <w:tc>
          <w:tcPr>
            <w:tcW w:w="5000" w:type="pct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3632" w:rsidRPr="0034384C" w:rsidRDefault="007C3632" w:rsidP="00A649C0">
            <w:pPr>
              <w:pStyle w:val="TableauNote"/>
            </w:pPr>
            <w:r w:rsidRPr="0034384C">
              <w:t>(1)</w:t>
            </w:r>
            <w:r w:rsidRPr="0034384C">
              <w:tab/>
            </w:r>
            <w:r w:rsidRPr="0034384C">
              <w:rPr>
                <w:rStyle w:val="TableauNoteGrasCar"/>
                <w:sz w:val="16"/>
              </w:rPr>
              <w:t>C</w:t>
            </w:r>
            <w:r w:rsidRPr="0034384C">
              <w:t xml:space="preserve"> : Création</w:t>
            </w:r>
            <w:r w:rsidRPr="0034384C">
              <w:tab/>
            </w:r>
            <w:r w:rsidRPr="0034384C">
              <w:rPr>
                <w:rStyle w:val="TableauNoteGrasCar"/>
                <w:sz w:val="16"/>
              </w:rPr>
              <w:t>A</w:t>
            </w:r>
            <w:r w:rsidRPr="0034384C">
              <w:t xml:space="preserve"> : Page annulée</w:t>
            </w:r>
            <w:r w:rsidRPr="0034384C">
              <w:rPr>
                <w:rStyle w:val="TableauNoteGrasCar"/>
                <w:sz w:val="16"/>
              </w:rPr>
              <w:t xml:space="preserve">           M</w:t>
            </w:r>
            <w:r w:rsidRPr="0034384C">
              <w:t xml:space="preserve"> : Modification</w:t>
            </w:r>
            <w:r w:rsidRPr="0034384C">
              <w:tab/>
            </w:r>
            <w:r w:rsidRPr="0034384C">
              <w:rPr>
                <w:rStyle w:val="TableauNoteGrasCar"/>
                <w:sz w:val="16"/>
              </w:rPr>
              <w:t>I</w:t>
            </w:r>
            <w:r w:rsidRPr="0034384C">
              <w:t xml:space="preserve"> : Page insérée</w:t>
            </w:r>
            <w:r w:rsidRPr="0034384C">
              <w:tab/>
            </w:r>
            <w:r w:rsidRPr="0034384C">
              <w:rPr>
                <w:rStyle w:val="TableauNoteGrasCar"/>
                <w:sz w:val="16"/>
              </w:rPr>
              <w:t>R</w:t>
            </w:r>
            <w:r w:rsidRPr="0034384C">
              <w:t xml:space="preserve"> : Page remplacée</w:t>
            </w:r>
          </w:p>
        </w:tc>
      </w:tr>
    </w:tbl>
    <w:p w:rsidR="00402011" w:rsidRPr="0034384C" w:rsidRDefault="00402011" w:rsidP="00A649C0">
      <w:pPr>
        <w:pStyle w:val="Titre0F"/>
      </w:pPr>
      <w:r w:rsidRPr="0034384C">
        <w:br w:type="page"/>
      </w:r>
      <w:bookmarkStart w:id="0" w:name="_Toc536421341"/>
      <w:r w:rsidR="006E07A2" w:rsidRPr="0034384C" w:rsidDel="006E07A2">
        <w:lastRenderedPageBreak/>
        <w:t xml:space="preserve"> </w:t>
      </w:r>
      <w:bookmarkStart w:id="1" w:name="_Toc536421342"/>
      <w:bookmarkEnd w:id="0"/>
      <w:r w:rsidRPr="0034384C">
        <w:t>SOMMAIRE</w:t>
      </w:r>
      <w:bookmarkEnd w:id="1"/>
    </w:p>
    <w:p w:rsidR="00402011" w:rsidRPr="0034384C" w:rsidRDefault="00402011" w:rsidP="00A649C0"/>
    <w:bookmarkStart w:id="2" w:name="_Toc536421346"/>
    <w:p w:rsidR="006F5632" w:rsidRDefault="00DC6C1C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34384C">
        <w:rPr>
          <w:noProof w:val="0"/>
        </w:rPr>
        <w:fldChar w:fldCharType="begin"/>
      </w:r>
      <w:r w:rsidR="00402011" w:rsidRPr="0034384C">
        <w:rPr>
          <w:noProof w:val="0"/>
        </w:rPr>
        <w:instrText xml:space="preserve"> TOC \o "2-3" \h \z \t "Titre 1;1;Sommaire;1;ANNEXES;1" </w:instrText>
      </w:r>
      <w:r w:rsidRPr="0034384C">
        <w:rPr>
          <w:noProof w:val="0"/>
        </w:rPr>
        <w:fldChar w:fldCharType="separate"/>
      </w:r>
      <w:hyperlink w:anchor="_Toc436750930" w:history="1">
        <w:r w:rsidR="006F5632" w:rsidRPr="00A76831">
          <w:rPr>
            <w:rStyle w:val="Lienhypertexte"/>
          </w:rPr>
          <w:t>1.</w:t>
        </w:r>
        <w:r w:rsidR="006F563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F5632" w:rsidRPr="00A76831">
          <w:rPr>
            <w:rStyle w:val="Lienhypertexte"/>
          </w:rPr>
          <w:t>Introduction</w:t>
        </w:r>
        <w:r w:rsidR="006F5632">
          <w:rPr>
            <w:webHidden/>
          </w:rPr>
          <w:tab/>
        </w:r>
        <w:r w:rsidR="006F5632">
          <w:rPr>
            <w:webHidden/>
          </w:rPr>
          <w:fldChar w:fldCharType="begin"/>
        </w:r>
        <w:r w:rsidR="006F5632">
          <w:rPr>
            <w:webHidden/>
          </w:rPr>
          <w:instrText xml:space="preserve"> PAGEREF _Toc436750930 \h </w:instrText>
        </w:r>
        <w:r w:rsidR="006F5632">
          <w:rPr>
            <w:webHidden/>
          </w:rPr>
        </w:r>
        <w:r w:rsidR="006F5632">
          <w:rPr>
            <w:webHidden/>
          </w:rPr>
          <w:fldChar w:fldCharType="separate"/>
        </w:r>
        <w:r w:rsidR="006F5632">
          <w:rPr>
            <w:webHidden/>
          </w:rPr>
          <w:t>4</w:t>
        </w:r>
        <w:r w:rsidR="006F5632">
          <w:rPr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1" w:history="1">
        <w:r w:rsidR="006F5632" w:rsidRPr="00A76831">
          <w:rPr>
            <w:rStyle w:val="Lienhypertexte"/>
            <w:noProof/>
          </w:rPr>
          <w:t>1.1.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Contexte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_Toc436750931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2" w:history="1">
        <w:r w:rsidR="006F5632" w:rsidRPr="00A76831">
          <w:rPr>
            <w:rStyle w:val="Lienhypertexte"/>
            <w:noProof/>
          </w:rPr>
          <w:t>1.2.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Documents applicables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_Toc436750932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5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3" w:history="1">
        <w:r w:rsidR="006F5632" w:rsidRPr="00A76831">
          <w:rPr>
            <w:rStyle w:val="Lienhypertexte"/>
            <w:noProof/>
          </w:rPr>
          <w:t>1.3.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Documents de référence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_Toc436750933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5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6750934" w:history="1">
        <w:r w:rsidR="006F5632" w:rsidRPr="00A76831">
          <w:rPr>
            <w:rStyle w:val="Lienhypertexte"/>
          </w:rPr>
          <w:t>2.</w:t>
        </w:r>
        <w:r w:rsidR="006F563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F5632" w:rsidRPr="00A76831">
          <w:rPr>
            <w:rStyle w:val="Lienhypertexte"/>
          </w:rPr>
          <w:t>Fonctionnalités Utiles d’EA</w:t>
        </w:r>
        <w:r w:rsidR="006F5632">
          <w:rPr>
            <w:webHidden/>
          </w:rPr>
          <w:tab/>
        </w:r>
        <w:r w:rsidR="006F5632">
          <w:rPr>
            <w:webHidden/>
          </w:rPr>
          <w:fldChar w:fldCharType="begin"/>
        </w:r>
        <w:r w:rsidR="006F5632">
          <w:rPr>
            <w:webHidden/>
          </w:rPr>
          <w:instrText xml:space="preserve"> PAGEREF _Toc436750934 \h </w:instrText>
        </w:r>
        <w:r w:rsidR="006F5632">
          <w:rPr>
            <w:webHidden/>
          </w:rPr>
        </w:r>
        <w:r w:rsidR="006F5632">
          <w:rPr>
            <w:webHidden/>
          </w:rPr>
          <w:fldChar w:fldCharType="separate"/>
        </w:r>
        <w:r w:rsidR="006F5632">
          <w:rPr>
            <w:webHidden/>
          </w:rPr>
          <w:t>6</w:t>
        </w:r>
        <w:r w:rsidR="006F5632">
          <w:rPr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5" w:history="1">
        <w:r w:rsidR="006F5632" w:rsidRPr="00A76831">
          <w:rPr>
            <w:rStyle w:val="Lienhypertexte"/>
            <w:noProof/>
          </w:rPr>
          <w:t>2.1.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Connaître la version d’EA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_Toc436750935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6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6" w:history="1">
        <w:r w:rsidR="006F5632" w:rsidRPr="00A76831">
          <w:rPr>
            <w:rStyle w:val="Lienhypertexte"/>
            <w:noProof/>
          </w:rPr>
          <w:t>2.2.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Accéder à l’aide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_Toc436750936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6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7" w:history="1">
        <w:r w:rsidR="006F5632" w:rsidRPr="00A76831">
          <w:rPr>
            <w:rStyle w:val="Lienhypertexte"/>
            <w:noProof/>
          </w:rPr>
          <w:t>2.3.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Utiliser le  « Project Browser »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_Toc436750937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7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8" w:history="1">
        <w:r w:rsidR="006F5632" w:rsidRPr="00A76831">
          <w:rPr>
            <w:rStyle w:val="Lienhypertexte"/>
            <w:noProof/>
          </w:rPr>
          <w:t>2.4.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Ajuster une vue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_Toc436750938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11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9" w:history="1">
        <w:r w:rsidR="006F5632" w:rsidRPr="00A76831">
          <w:rPr>
            <w:rStyle w:val="Lienhypertexte"/>
            <w:noProof/>
          </w:rPr>
          <w:t>2.5.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Générer un rapport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_Toc436750939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12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0" w:history="1">
        <w:r w:rsidR="006F5632" w:rsidRPr="00A76831">
          <w:rPr>
            <w:rStyle w:val="Lienhypertexte"/>
            <w:noProof/>
          </w:rPr>
          <w:t>2.6.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Créer des diagrammes de classes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_Toc436750940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14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1" w:history="1">
        <w:r w:rsidR="006F5632" w:rsidRPr="00A76831">
          <w:rPr>
            <w:rStyle w:val="Lienhypertexte"/>
            <w:noProof/>
          </w:rPr>
          <w:t>2.7.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Créer des diagrammes de séquence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_Toc436750941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19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2" w:history="1">
        <w:r w:rsidR="006F5632" w:rsidRPr="00A76831">
          <w:rPr>
            <w:rStyle w:val="Lienhypertexte"/>
            <w:noProof/>
          </w:rPr>
          <w:t>2.8.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Générer automatiquement des diagrammes de séquence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_Toc436750942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22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3" w:history="1">
        <w:r w:rsidR="006F5632" w:rsidRPr="00A76831">
          <w:rPr>
            <w:rStyle w:val="Lienhypertexte"/>
            <w:noProof/>
          </w:rPr>
          <w:t>2.9.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Créer des schémas XSD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_Toc436750943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24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4" w:history="1">
        <w:r w:rsidR="006F5632" w:rsidRPr="00A76831">
          <w:rPr>
            <w:rStyle w:val="Lienhypertexte"/>
            <w:noProof/>
          </w:rPr>
          <w:t>2.10.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Créer un « Mind Mapping »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_Toc436750944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26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5" w:history="1">
        <w:r w:rsidR="006F5632" w:rsidRPr="00A76831">
          <w:rPr>
            <w:rStyle w:val="Lienhypertexte"/>
            <w:noProof/>
          </w:rPr>
          <w:t>2.11.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Importer du code source et le modifier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_Toc436750945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27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6750946" w:history="1">
        <w:r w:rsidR="006F5632" w:rsidRPr="00A76831">
          <w:rPr>
            <w:rStyle w:val="Lienhypertexte"/>
          </w:rPr>
          <w:t>3.</w:t>
        </w:r>
        <w:r w:rsidR="006F563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F5632" w:rsidRPr="00A76831">
          <w:rPr>
            <w:rStyle w:val="Lienhypertexte"/>
          </w:rPr>
          <w:t>Analyse des modeles du projet</w:t>
        </w:r>
        <w:r w:rsidR="006F5632">
          <w:rPr>
            <w:webHidden/>
          </w:rPr>
          <w:tab/>
        </w:r>
        <w:r w:rsidR="006F5632">
          <w:rPr>
            <w:webHidden/>
          </w:rPr>
          <w:fldChar w:fldCharType="begin"/>
        </w:r>
        <w:r w:rsidR="006F5632">
          <w:rPr>
            <w:webHidden/>
          </w:rPr>
          <w:instrText xml:space="preserve"> PAGEREF _Toc436750946 \h </w:instrText>
        </w:r>
        <w:r w:rsidR="006F5632">
          <w:rPr>
            <w:webHidden/>
          </w:rPr>
        </w:r>
        <w:r w:rsidR="006F5632">
          <w:rPr>
            <w:webHidden/>
          </w:rPr>
          <w:fldChar w:fldCharType="separate"/>
        </w:r>
        <w:r w:rsidR="006F5632">
          <w:rPr>
            <w:webHidden/>
          </w:rPr>
          <w:t>30</w:t>
        </w:r>
        <w:r w:rsidR="006F5632">
          <w:rPr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7" w:history="1">
        <w:r w:rsidR="006F5632" w:rsidRPr="00A76831">
          <w:rPr>
            <w:rStyle w:val="Lienhypertexte"/>
            <w:noProof/>
          </w:rPr>
          <w:t>3.1.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Introduction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_Toc436750947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30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8" w:history="1">
        <w:r w:rsidR="006F5632" w:rsidRPr="00A76831">
          <w:rPr>
            <w:rStyle w:val="Lienhypertexte"/>
            <w:noProof/>
          </w:rPr>
          <w:t>3.2.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Documents associés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_Toc436750948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30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9" w:history="1">
        <w:r w:rsidR="006F5632" w:rsidRPr="00A76831">
          <w:rPr>
            <w:rStyle w:val="Lienhypertexte"/>
            <w:noProof/>
          </w:rPr>
          <w:t>3.3.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Vue globale des packages et éléments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_Toc436750949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31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0" w:history="1">
        <w:r w:rsidR="006F5632" w:rsidRPr="00A76831">
          <w:rPr>
            <w:rStyle w:val="Lienhypertexte"/>
            <w:noProof/>
          </w:rPr>
          <w:t>3.4.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Le package « Requirement specifications »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_Toc436750950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31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1" w:history="1">
        <w:r w:rsidR="006F5632" w:rsidRPr="00A76831">
          <w:rPr>
            <w:rStyle w:val="Lienhypertexte"/>
            <w:noProof/>
          </w:rPr>
          <w:t>3.4.1.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Présentation du package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_Toc436750951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31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2" w:history="1">
        <w:r w:rsidR="006F5632" w:rsidRPr="00A76831">
          <w:rPr>
            <w:rStyle w:val="Lienhypertexte"/>
            <w:noProof/>
          </w:rPr>
          <w:t>3.4.2.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Analyse de la traçabilité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_Toc436750952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33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3" w:history="1">
        <w:r w:rsidR="006F5632" w:rsidRPr="00A76831">
          <w:rPr>
            <w:rStyle w:val="Lienhypertexte"/>
            <w:noProof/>
          </w:rPr>
          <w:t>3.5.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Le package « Domain Model»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_Toc436750953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4" w:history="1">
        <w:r w:rsidR="006F5632" w:rsidRPr="00A76831">
          <w:rPr>
            <w:rStyle w:val="Lienhypertexte"/>
            <w:noProof/>
          </w:rPr>
          <w:t>3.5.1.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Présentation du package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_Toc436750954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6750955" w:history="1">
        <w:r w:rsidR="006F5632" w:rsidRPr="00A76831">
          <w:rPr>
            <w:rStyle w:val="Lienhypertexte"/>
          </w:rPr>
          <w:t>4.</w:t>
        </w:r>
        <w:r w:rsidR="006F563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F5632" w:rsidRPr="00A76831">
          <w:rPr>
            <w:rStyle w:val="Lienhypertexte"/>
          </w:rPr>
          <w:t>Foire aux questions</w:t>
        </w:r>
        <w:r w:rsidR="006F5632">
          <w:rPr>
            <w:webHidden/>
          </w:rPr>
          <w:tab/>
        </w:r>
        <w:r w:rsidR="006F5632">
          <w:rPr>
            <w:webHidden/>
          </w:rPr>
          <w:fldChar w:fldCharType="begin"/>
        </w:r>
        <w:r w:rsidR="006F5632">
          <w:rPr>
            <w:webHidden/>
          </w:rPr>
          <w:instrText xml:space="preserve"> PAGEREF _Toc436750955 \h </w:instrText>
        </w:r>
        <w:r w:rsidR="006F5632">
          <w:rPr>
            <w:webHidden/>
          </w:rPr>
        </w:r>
        <w:r w:rsidR="006F5632">
          <w:rPr>
            <w:webHidden/>
          </w:rPr>
          <w:fldChar w:fldCharType="separate"/>
        </w:r>
        <w:r w:rsidR="006F5632">
          <w:rPr>
            <w:webHidden/>
          </w:rPr>
          <w:t>37</w:t>
        </w:r>
        <w:r w:rsidR="006F5632">
          <w:rPr>
            <w:webHidden/>
          </w:rPr>
          <w:fldChar w:fldCharType="end"/>
        </w:r>
      </w:hyperlink>
    </w:p>
    <w:p w:rsidR="00402011" w:rsidRPr="0034384C" w:rsidRDefault="00DC6C1C" w:rsidP="00A649C0">
      <w:pPr>
        <w:pStyle w:val="Titre1"/>
      </w:pPr>
      <w:r w:rsidRPr="0034384C">
        <w:lastRenderedPageBreak/>
        <w:fldChar w:fldCharType="end"/>
      </w:r>
      <w:bookmarkStart w:id="3" w:name="_Toc436750930"/>
      <w:r w:rsidR="00402011" w:rsidRPr="0034384C">
        <w:t>I</w:t>
      </w:r>
      <w:r w:rsidR="007A2DD0">
        <w:t>ntroduction</w:t>
      </w:r>
      <w:bookmarkEnd w:id="3"/>
    </w:p>
    <w:p w:rsidR="00402011" w:rsidRDefault="00402011" w:rsidP="00CA67B3">
      <w:pPr>
        <w:pStyle w:val="Titre2"/>
      </w:pPr>
      <w:bookmarkStart w:id="4" w:name="_Toc436750931"/>
      <w:r>
        <w:t>Contexte</w:t>
      </w:r>
      <w:bookmarkEnd w:id="4"/>
    </w:p>
    <w:p w:rsidR="0052371B" w:rsidRDefault="0052371B" w:rsidP="00A649C0"/>
    <w:p w:rsidR="005C6547" w:rsidRDefault="005C6547" w:rsidP="00A649C0">
      <w:r>
        <w:t xml:space="preserve">Les </w:t>
      </w:r>
      <w:r w:rsidR="006E07A2">
        <w:t xml:space="preserve"> </w:t>
      </w:r>
      <w:r w:rsidR="0052371B">
        <w:t>objectifs de</w:t>
      </w:r>
      <w:r>
        <w:t xml:space="preserve"> ce document sont de </w:t>
      </w:r>
      <w:r w:rsidR="006E07A2">
        <w:t xml:space="preserve"> </w:t>
      </w:r>
    </w:p>
    <w:p w:rsidR="005C6547" w:rsidRDefault="00D14881" w:rsidP="00AA74DE">
      <w:pPr>
        <w:pStyle w:val="Paragraphedeliste"/>
        <w:numPr>
          <w:ilvl w:val="0"/>
          <w:numId w:val="6"/>
        </w:numPr>
      </w:pPr>
      <w:r>
        <w:t>Pouvoir prendre en main l’outil EA, à savoir utiliser les principales fonctionnalités</w:t>
      </w:r>
    </w:p>
    <w:p w:rsidR="00587A15" w:rsidRDefault="00D14881" w:rsidP="00AA74DE">
      <w:pPr>
        <w:pStyle w:val="Paragraphedeliste"/>
        <w:numPr>
          <w:ilvl w:val="0"/>
          <w:numId w:val="6"/>
        </w:numPr>
      </w:pPr>
      <w:r>
        <w:t>Etre un support de présentation pour illustrer des cas d’utilisation</w:t>
      </w:r>
    </w:p>
    <w:p w:rsidR="00DB6655" w:rsidRDefault="00DB6655" w:rsidP="00A649C0"/>
    <w:p w:rsidR="00757240" w:rsidRDefault="00FE628D" w:rsidP="00A649C0">
      <w:r w:rsidRPr="00FE628D">
        <w:rPr>
          <w:noProof/>
        </w:rPr>
        <w:drawing>
          <wp:inline distT="0" distB="0" distL="0" distR="0" wp14:anchorId="5B3D1228" wp14:editId="50EE70FB">
            <wp:extent cx="5940425" cy="5390339"/>
            <wp:effectExtent l="0" t="0" r="3175" b="127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CA" w:rsidRDefault="00B01BCA" w:rsidP="00B01BCA">
      <w:bookmarkStart w:id="5" w:name="_Ref275851544"/>
      <w:bookmarkStart w:id="6" w:name="_Ref275851570"/>
    </w:p>
    <w:p w:rsidR="00B01BCA" w:rsidRDefault="00B01BCA" w:rsidP="00B01BCA"/>
    <w:p w:rsidR="00B01BCA" w:rsidRDefault="00B01BCA" w:rsidP="00B01BCA"/>
    <w:p w:rsidR="00402011" w:rsidRPr="00E55401" w:rsidRDefault="00402011" w:rsidP="00CA67B3">
      <w:pPr>
        <w:pStyle w:val="Titre2"/>
      </w:pPr>
      <w:bookmarkStart w:id="7" w:name="_Toc436750932"/>
      <w:r w:rsidRPr="00E55401">
        <w:lastRenderedPageBreak/>
        <w:t>Documents applicables</w:t>
      </w:r>
      <w:bookmarkEnd w:id="5"/>
      <w:bookmarkEnd w:id="6"/>
      <w:bookmarkEnd w:id="7"/>
      <w:r w:rsidRPr="00E55401">
        <w:t xml:space="preserve"> </w:t>
      </w:r>
    </w:p>
    <w:p w:rsidR="00A341FE" w:rsidRDefault="00D14881" w:rsidP="00A649C0">
      <w:pPr>
        <w:pStyle w:val="Reference"/>
      </w:pPr>
      <w:r>
        <w:t xml:space="preserve">Il n’y a pas de document applicable à l’utilisation </w:t>
      </w:r>
      <w:r w:rsidR="006811BE">
        <w:t>d’EA</w:t>
      </w:r>
    </w:p>
    <w:p w:rsidR="000A2C68" w:rsidRDefault="000A2C68" w:rsidP="00A649C0">
      <w:pPr>
        <w:pStyle w:val="Reference"/>
      </w:pPr>
    </w:p>
    <w:p w:rsidR="004A2BF9" w:rsidRPr="00E55401" w:rsidRDefault="004A2BF9" w:rsidP="00CA67B3">
      <w:pPr>
        <w:pStyle w:val="Titre2"/>
      </w:pPr>
      <w:bookmarkStart w:id="8" w:name="_Toc436750933"/>
      <w:r w:rsidRPr="00E55401">
        <w:t xml:space="preserve">Documents </w:t>
      </w:r>
      <w:r>
        <w:t>de référence</w:t>
      </w:r>
      <w:bookmarkEnd w:id="8"/>
    </w:p>
    <w:p w:rsidR="00D14881" w:rsidRDefault="00D14881" w:rsidP="00A649C0">
      <w:pPr>
        <w:pStyle w:val="Reference"/>
      </w:pPr>
    </w:p>
    <w:p w:rsidR="004A2BF9" w:rsidRPr="004A2BF9" w:rsidRDefault="000A2C68" w:rsidP="00A649C0">
      <w:pPr>
        <w:pStyle w:val="Reference"/>
      </w:pPr>
      <w:r w:rsidRPr="004A2BF9">
        <w:t>[D</w:t>
      </w:r>
      <w:r w:rsidR="00F007AF">
        <w:t>R1</w:t>
      </w:r>
      <w:r w:rsidRPr="004A2BF9">
        <w:t xml:space="preserve">] </w:t>
      </w:r>
      <w:r w:rsidR="004A2BF9" w:rsidRPr="004A2BF9">
        <w:t>«</w:t>
      </w:r>
      <w:r w:rsidR="004A2BF9">
        <w:t xml:space="preserve"> </w:t>
      </w:r>
      <w:r w:rsidR="004A2BF9" w:rsidRPr="004A2BF9">
        <w:t>Règles et recommandations pour l'utilisation du formalisme UML</w:t>
      </w:r>
      <w:r w:rsidR="004A2BF9">
        <w:t> »</w:t>
      </w:r>
    </w:p>
    <w:p w:rsidR="00A341FE" w:rsidRDefault="00402011" w:rsidP="00A649C0">
      <w:pPr>
        <w:pStyle w:val="Reference"/>
      </w:pPr>
      <w:r w:rsidRPr="00577D98">
        <w:t xml:space="preserve">Réf. : </w:t>
      </w:r>
      <w:r w:rsidR="004A2BF9" w:rsidRPr="004A2BF9">
        <w:t>RNC-CNES-E-HB-40-509</w:t>
      </w:r>
      <w:r w:rsidR="004A2BF9">
        <w:t xml:space="preserve"> v2</w:t>
      </w:r>
    </w:p>
    <w:p w:rsidR="004A2BF9" w:rsidRPr="004A2BF9" w:rsidRDefault="00A0449E" w:rsidP="00A649C0">
      <w:pPr>
        <w:pStyle w:val="Reference"/>
        <w:rPr>
          <w:sz w:val="20"/>
        </w:rPr>
      </w:pPr>
      <w:hyperlink r:id="rId14" w:history="1">
        <w:r w:rsidR="004A2BF9" w:rsidRPr="004A2BF9">
          <w:rPr>
            <w:rStyle w:val="Lienhypertexte"/>
            <w:sz w:val="20"/>
          </w:rPr>
          <w:t>http://sesame.cnes.fr/Livelink/Livelink.exe?func=ll&amp;objAction=download&amp;objId=15127143</w:t>
        </w:r>
      </w:hyperlink>
    </w:p>
    <w:p w:rsidR="004A2BF9" w:rsidRDefault="004A2BF9" w:rsidP="00A649C0">
      <w:pPr>
        <w:pStyle w:val="Reference"/>
      </w:pPr>
    </w:p>
    <w:p w:rsidR="004A2BF9" w:rsidRDefault="004A2BF9" w:rsidP="00A649C0">
      <w:pPr>
        <w:pStyle w:val="Reference"/>
      </w:pPr>
    </w:p>
    <w:p w:rsidR="00643ABF" w:rsidRDefault="00643ABF" w:rsidP="00A649C0">
      <w:pPr>
        <w:pStyle w:val="Reference"/>
      </w:pPr>
    </w:p>
    <w:p w:rsidR="00760873" w:rsidRPr="00643ABF" w:rsidRDefault="00A0449E" w:rsidP="00A649C0">
      <w:pPr>
        <w:pStyle w:val="Reference"/>
      </w:pPr>
      <w:hyperlink r:id="rId15" w:history="1">
        <w:r w:rsidR="00760873">
          <w:rPr>
            <w:rFonts w:ascii="Tahoma" w:hAnsi="Tahoma" w:cs="Tahoma"/>
            <w:color w:val="003580"/>
            <w:sz w:val="17"/>
            <w:szCs w:val="17"/>
          </w:rPr>
          <w:t xml:space="preserve"> - </w:t>
        </w:r>
      </w:hyperlink>
    </w:p>
    <w:p w:rsidR="00E33D6C" w:rsidRDefault="00E33D6C" w:rsidP="00A649C0">
      <w:bookmarkStart w:id="9" w:name="_Toc413323098"/>
      <w:bookmarkStart w:id="10" w:name="_Toc413323140"/>
      <w:bookmarkEnd w:id="2"/>
      <w:bookmarkEnd w:id="9"/>
      <w:bookmarkEnd w:id="10"/>
    </w:p>
    <w:p w:rsidR="00E33D6C" w:rsidRDefault="009517D5" w:rsidP="00A649C0">
      <w:pPr>
        <w:pStyle w:val="Titre1"/>
      </w:pPr>
      <w:bookmarkStart w:id="11" w:name="_Toc436750934"/>
      <w:r>
        <w:lastRenderedPageBreak/>
        <w:t>Fonctionnalités Utiles d’EA</w:t>
      </w:r>
      <w:bookmarkEnd w:id="11"/>
    </w:p>
    <w:p w:rsidR="009632CD" w:rsidRDefault="00551562" w:rsidP="00CA67B3">
      <w:pPr>
        <w:pStyle w:val="Titre2"/>
      </w:pPr>
      <w:bookmarkStart w:id="12" w:name="_Toc436750935"/>
      <w:r>
        <w:t>Connaître la v</w:t>
      </w:r>
      <w:r w:rsidR="009632CD">
        <w:t>ersion d’EA</w:t>
      </w:r>
      <w:bookmarkEnd w:id="1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747"/>
        <w:gridCol w:w="4808"/>
      </w:tblGrid>
      <w:tr w:rsidR="009632CD" w:rsidTr="0092471E">
        <w:tc>
          <w:tcPr>
            <w:tcW w:w="4747" w:type="dxa"/>
          </w:tcPr>
          <w:p w:rsidR="009632CD" w:rsidRPr="00B0582E" w:rsidRDefault="009632CD" w:rsidP="00A649C0">
            <w:pPr>
              <w:rPr>
                <w:lang w:val="en-GB"/>
              </w:rPr>
            </w:pPr>
            <w:r w:rsidRPr="00B0582E">
              <w:rPr>
                <w:lang w:val="en-GB"/>
              </w:rPr>
              <w:t xml:space="preserve">EA -&gt; </w:t>
            </w:r>
            <w:r w:rsidR="00B0582E" w:rsidRPr="00B0582E">
              <w:rPr>
                <w:lang w:val="en-GB"/>
              </w:rPr>
              <w:t xml:space="preserve">Start -&gt; </w:t>
            </w:r>
            <w:r w:rsidRPr="00B0582E">
              <w:rPr>
                <w:lang w:val="en-GB"/>
              </w:rPr>
              <w:t>Help -&gt; About EA…</w:t>
            </w:r>
          </w:p>
          <w:p w:rsidR="009632CD" w:rsidRPr="00B0582E" w:rsidRDefault="00B0582E" w:rsidP="00A649C0">
            <w:pPr>
              <w:rPr>
                <w:lang w:val="en-GB"/>
              </w:rPr>
            </w:pPr>
            <w:r w:rsidRPr="00B0582E">
              <w:drawing>
                <wp:inline distT="0" distB="0" distL="0" distR="0" wp14:anchorId="2B796936" wp14:editId="6BC605AC">
                  <wp:extent cx="1357952" cy="1864722"/>
                  <wp:effectExtent l="0" t="0" r="0" b="254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511" cy="187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8" w:type="dxa"/>
          </w:tcPr>
          <w:p w:rsidR="009632CD" w:rsidRDefault="00B0582E" w:rsidP="00A649C0">
            <w:r w:rsidRPr="00B0582E">
              <w:drawing>
                <wp:inline distT="0" distB="0" distL="0" distR="0" wp14:anchorId="61061858" wp14:editId="664CD5CF">
                  <wp:extent cx="2556483" cy="2111194"/>
                  <wp:effectExtent l="0" t="0" r="0" b="381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466" cy="211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32CD" w:rsidRDefault="009632CD" w:rsidP="00CA67B3">
      <w:pPr>
        <w:pStyle w:val="Titre2"/>
      </w:pPr>
      <w:bookmarkStart w:id="13" w:name="_Toc436750936"/>
      <w:r>
        <w:t>Accéder à l’aide</w:t>
      </w:r>
      <w:bookmarkEnd w:id="13"/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786"/>
        <w:gridCol w:w="4785"/>
      </w:tblGrid>
      <w:tr w:rsidR="0055704B" w:rsidTr="0022354B">
        <w:tc>
          <w:tcPr>
            <w:tcW w:w="4786" w:type="dxa"/>
          </w:tcPr>
          <w:p w:rsidR="0055704B" w:rsidRDefault="0055704B" w:rsidP="00A649C0">
            <w:r>
              <w:t>EA -&gt; Help -&gt; Help Contents</w:t>
            </w:r>
          </w:p>
          <w:p w:rsidR="00B0582E" w:rsidRDefault="00B0582E" w:rsidP="00A649C0">
            <w:r w:rsidRPr="00B0582E">
              <w:drawing>
                <wp:inline distT="0" distB="0" distL="0" distR="0" wp14:anchorId="69C69DB6" wp14:editId="039D364C">
                  <wp:extent cx="1807810" cy="887104"/>
                  <wp:effectExtent l="0" t="0" r="2540" b="8255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520" cy="888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704B" w:rsidRDefault="0055704B" w:rsidP="00A649C0"/>
        </w:tc>
        <w:tc>
          <w:tcPr>
            <w:tcW w:w="4785" w:type="dxa"/>
          </w:tcPr>
          <w:p w:rsidR="0055704B" w:rsidRDefault="00B0582E" w:rsidP="00A649C0">
            <w:r w:rsidRPr="00B0582E">
              <w:drawing>
                <wp:inline distT="0" distB="0" distL="0" distR="0" wp14:anchorId="7C131165" wp14:editId="4F29B3AA">
                  <wp:extent cx="2221957" cy="822688"/>
                  <wp:effectExtent l="0" t="0" r="6985" b="0"/>
                  <wp:docPr id="83" name="Imag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319" cy="825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04B" w:rsidTr="0022354B">
        <w:tc>
          <w:tcPr>
            <w:tcW w:w="4786" w:type="dxa"/>
          </w:tcPr>
          <w:p w:rsidR="0055704B" w:rsidRDefault="00B0582E" w:rsidP="00A649C0">
            <w:r>
              <w:t xml:space="preserve">Aide sur internet : </w:t>
            </w:r>
          </w:p>
          <w:p w:rsidR="00B0582E" w:rsidRDefault="00B0582E" w:rsidP="00A649C0">
            <w:r w:rsidRPr="00B0582E">
              <w:drawing>
                <wp:inline distT="0" distB="0" distL="0" distR="0" wp14:anchorId="68029A3A" wp14:editId="2501715B">
                  <wp:extent cx="1908205" cy="723802"/>
                  <wp:effectExtent l="0" t="0" r="0" b="635"/>
                  <wp:docPr id="132" name="Imag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110" cy="72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5C6" w:rsidRDefault="001725C6" w:rsidP="00A649C0"/>
          <w:p w:rsidR="001725C6" w:rsidRDefault="00B0582E" w:rsidP="00A649C0">
            <w:hyperlink r:id="rId21" w:history="1">
              <w:r w:rsidRPr="00B0582E">
                <w:rPr>
                  <w:rStyle w:val="Lienhypertexte"/>
                </w:rPr>
                <w:t>http://www.sparxsystems.com/enterprise_architect_user_guide/13.5/index/index.html</w:t>
              </w:r>
            </w:hyperlink>
          </w:p>
        </w:tc>
        <w:tc>
          <w:tcPr>
            <w:tcW w:w="4785" w:type="dxa"/>
          </w:tcPr>
          <w:p w:rsidR="0055704B" w:rsidRPr="0055704B" w:rsidRDefault="00B0582E" w:rsidP="00A649C0">
            <w:r w:rsidRPr="00B0582E">
              <w:drawing>
                <wp:inline distT="0" distB="0" distL="0" distR="0" wp14:anchorId="64D65D3B" wp14:editId="6219771C">
                  <wp:extent cx="2526301" cy="1392071"/>
                  <wp:effectExtent l="0" t="0" r="7620" b="0"/>
                  <wp:docPr id="139" name="Imag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910" cy="1392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72C" w:rsidTr="0022354B">
        <w:tc>
          <w:tcPr>
            <w:tcW w:w="4786" w:type="dxa"/>
          </w:tcPr>
          <w:p w:rsidR="0002672C" w:rsidRDefault="0002672C" w:rsidP="00A649C0">
            <w:r>
              <w:t>Autres sites d’aide sur EA </w:t>
            </w:r>
            <w:r w:rsidR="00C71811">
              <w:t>et UML</w:t>
            </w:r>
            <w:r>
              <w:t>:</w:t>
            </w:r>
          </w:p>
          <w:p w:rsidR="0002672C" w:rsidRDefault="0002672C" w:rsidP="00A649C0"/>
          <w:p w:rsidR="00C10856" w:rsidRDefault="00A0449E" w:rsidP="00A649C0">
            <w:pPr>
              <w:rPr>
                <w:rStyle w:val="Lienhypertexte"/>
              </w:rPr>
            </w:pPr>
            <w:hyperlink r:id="rId23" w:history="1">
              <w:r w:rsidR="00C10856" w:rsidRPr="003240B1">
                <w:rPr>
                  <w:rStyle w:val="Lienhypertexte"/>
                </w:rPr>
                <w:t>http://www.uml-diagrams.org/</w:t>
              </w:r>
            </w:hyperlink>
          </w:p>
          <w:p w:rsidR="006B38A9" w:rsidRDefault="00A0449E" w:rsidP="00A649C0">
            <w:hyperlink r:id="rId24" w:history="1">
              <w:r w:rsidR="006B38A9" w:rsidRPr="006B38A9">
                <w:rPr>
                  <w:rStyle w:val="Lienhypertexte"/>
                </w:rPr>
                <w:t>http://www.sparxsystems.com.au/resources/uml2_tutorial/</w:t>
              </w:r>
            </w:hyperlink>
          </w:p>
          <w:p w:rsidR="00D958B4" w:rsidRDefault="00A0449E" w:rsidP="00D958B4">
            <w:hyperlink r:id="rId25" w:history="1">
              <w:r w:rsidR="00D958B4" w:rsidRPr="003240B1">
                <w:rPr>
                  <w:rStyle w:val="Lienhypertexte"/>
                </w:rPr>
                <w:t>http://www.sparxsystems.com.au/resources/</w:t>
              </w:r>
            </w:hyperlink>
          </w:p>
          <w:p w:rsidR="00D958B4" w:rsidRDefault="00A0449E" w:rsidP="00D958B4">
            <w:hyperlink r:id="rId26" w:history="1">
              <w:r w:rsidR="00D958B4" w:rsidRPr="003240B1">
                <w:rPr>
                  <w:rStyle w:val="Lienhypertexte"/>
                </w:rPr>
                <w:t>http://www.umlchannel.com/fr/enterprise-architect</w:t>
              </w:r>
            </w:hyperlink>
          </w:p>
          <w:p w:rsidR="00C10856" w:rsidRDefault="00C10856" w:rsidP="00A649C0"/>
          <w:p w:rsidR="0002672C" w:rsidRDefault="0002672C" w:rsidP="00A649C0"/>
        </w:tc>
        <w:tc>
          <w:tcPr>
            <w:tcW w:w="4785" w:type="dxa"/>
          </w:tcPr>
          <w:p w:rsidR="0002672C" w:rsidRDefault="0002672C" w:rsidP="00A649C0">
            <w:r w:rsidRPr="0002672C">
              <w:rPr>
                <w:noProof/>
              </w:rPr>
              <w:lastRenderedPageBreak/>
              <w:drawing>
                <wp:inline distT="0" distB="0" distL="0" distR="0" wp14:anchorId="38ECF032" wp14:editId="74C77F15">
                  <wp:extent cx="1924334" cy="594731"/>
                  <wp:effectExtent l="19050" t="19050" r="19050" b="15240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754" cy="5942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0856" w:rsidRPr="001725C6" w:rsidRDefault="005A634D" w:rsidP="005A634D">
            <w:r w:rsidRPr="00C10856">
              <w:rPr>
                <w:noProof/>
              </w:rPr>
              <w:lastRenderedPageBreak/>
              <w:drawing>
                <wp:inline distT="0" distB="0" distL="0" distR="0" wp14:anchorId="35AE85C5" wp14:editId="034E9D01">
                  <wp:extent cx="1944806" cy="1205395"/>
                  <wp:effectExtent l="19050" t="19050" r="17780" b="1397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00" cy="12090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6B38A9" w:rsidRPr="006B38A9">
              <w:rPr>
                <w:noProof/>
              </w:rPr>
              <w:drawing>
                <wp:inline distT="0" distB="0" distL="0" distR="0" wp14:anchorId="79E9D8F2" wp14:editId="1B34B4DA">
                  <wp:extent cx="3012684" cy="1262919"/>
                  <wp:effectExtent l="19050" t="19050" r="16510" b="13970"/>
                  <wp:docPr id="94" name="Imag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100" cy="12639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17D5" w:rsidRDefault="00551562" w:rsidP="00CA67B3">
      <w:pPr>
        <w:pStyle w:val="Titre2"/>
      </w:pPr>
      <w:bookmarkStart w:id="14" w:name="_Toc436750937"/>
      <w:r>
        <w:lastRenderedPageBreak/>
        <w:t xml:space="preserve">Utiliser le </w:t>
      </w:r>
      <w:r w:rsidR="009517D5">
        <w:t xml:space="preserve"> « Project Browser »</w:t>
      </w:r>
      <w:bookmarkEnd w:id="14"/>
    </w:p>
    <w:p w:rsidR="009517D5" w:rsidRDefault="009517D5" w:rsidP="00A649C0">
      <w:r>
        <w:t>But : Décrire les fonctionnalités les plus utiles du « Project Browser »</w:t>
      </w:r>
    </w:p>
    <w:p w:rsidR="00551562" w:rsidRDefault="00551562" w:rsidP="00A649C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9517D5" w:rsidTr="00551562">
        <w:tc>
          <w:tcPr>
            <w:tcW w:w="3652" w:type="dxa"/>
          </w:tcPr>
          <w:p w:rsidR="009517D5" w:rsidRDefault="009517D5" w:rsidP="00A649C0">
            <w:r w:rsidRPr="00BC37B4">
              <w:t>Cliquer sur le fichier j2cc.eap</w:t>
            </w:r>
          </w:p>
          <w:p w:rsidR="007F5EFF" w:rsidRDefault="007F5EFF" w:rsidP="00A649C0"/>
          <w:p w:rsidR="007F5EFF" w:rsidRDefault="007F5EFF" w:rsidP="00A649C0">
            <w:r w:rsidRPr="007F5EFF">
              <w:drawing>
                <wp:inline distT="0" distB="0" distL="0" distR="0" wp14:anchorId="62323602" wp14:editId="3B4EE6CF">
                  <wp:extent cx="1533739" cy="743054"/>
                  <wp:effectExtent l="0" t="0" r="0" b="0"/>
                  <wp:docPr id="153" name="Imag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739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5EFF" w:rsidRDefault="007F5EFF" w:rsidP="00A649C0"/>
          <w:p w:rsidR="007F5EFF" w:rsidRDefault="007F5EFF" w:rsidP="00A649C0"/>
          <w:p w:rsidR="009517D5" w:rsidRDefault="007F5EFF" w:rsidP="00A649C0">
            <w:r w:rsidRPr="007F5EFF">
              <w:drawing>
                <wp:inline distT="0" distB="0" distL="0" distR="0" wp14:anchorId="5CF9653F" wp14:editId="66ADF7C1">
                  <wp:extent cx="3581900" cy="657317"/>
                  <wp:effectExtent l="0" t="0" r="0" b="9525"/>
                  <wp:docPr id="152" name="Imag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517D5" w:rsidRPr="00BC37B4">
              <w:t xml:space="preserve"> </w:t>
            </w:r>
          </w:p>
        </w:tc>
        <w:tc>
          <w:tcPr>
            <w:tcW w:w="5919" w:type="dxa"/>
          </w:tcPr>
          <w:p w:rsidR="009517D5" w:rsidRDefault="009517D5" w:rsidP="00A649C0">
            <w:r w:rsidRPr="00BC37B4">
              <w:t xml:space="preserve">EA est lancé et le « </w:t>
            </w:r>
            <w:proofErr w:type="spellStart"/>
            <w:r w:rsidRPr="00BC37B4">
              <w:t>project</w:t>
            </w:r>
            <w:proofErr w:type="spellEnd"/>
            <w:r w:rsidRPr="00BC37B4">
              <w:t xml:space="preserve"> browser » </w:t>
            </w:r>
            <w:r>
              <w:t xml:space="preserve">(en haut </w:t>
            </w:r>
            <w:r w:rsidRPr="00BC37B4">
              <w:t xml:space="preserve">à </w:t>
            </w:r>
            <w:r w:rsidR="007F5EFF">
              <w:t>gauche</w:t>
            </w:r>
            <w:r>
              <w:t>)</w:t>
            </w:r>
            <w:r w:rsidRPr="00BC37B4">
              <w:t xml:space="preserve"> </w:t>
            </w:r>
            <w:r w:rsidR="007F5EFF">
              <w:t xml:space="preserve">qui </w:t>
            </w:r>
            <w:r>
              <w:t xml:space="preserve">permet </w:t>
            </w:r>
            <w:r w:rsidRPr="00BC37B4">
              <w:t>de visualiser les modèles UML du projet</w:t>
            </w:r>
            <w:r>
              <w:t> :</w:t>
            </w:r>
          </w:p>
          <w:p w:rsidR="009517D5" w:rsidRDefault="007F5EFF" w:rsidP="00A649C0">
            <w:r w:rsidRPr="007F5EFF">
              <w:drawing>
                <wp:inline distT="0" distB="0" distL="0" distR="0" wp14:anchorId="3B068719" wp14:editId="047997B6">
                  <wp:extent cx="2175820" cy="2299647"/>
                  <wp:effectExtent l="0" t="0" r="0" b="5715"/>
                  <wp:docPr id="154" name="Imag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624" cy="2301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>
            <w:r>
              <w:t xml:space="preserve">Page d’aide sur la </w:t>
            </w:r>
            <w:proofErr w:type="spellStart"/>
            <w:r>
              <w:t>toolbar</w:t>
            </w:r>
            <w:proofErr w:type="spellEnd"/>
            <w:r>
              <w:t> :</w:t>
            </w:r>
          </w:p>
          <w:p w:rsidR="009517D5" w:rsidRDefault="007F5EFF" w:rsidP="00A649C0">
            <w:hyperlink r:id="rId33" w:history="1">
              <w:r w:rsidRPr="007F5EFF">
                <w:rPr>
                  <w:rStyle w:val="Lienhypertexte"/>
                </w:rPr>
                <w:t>http://sparxsystems.com/enterprise_architect_user_guide/13.5/user_interface/workspacetoolbars.html</w:t>
              </w:r>
            </w:hyperlink>
          </w:p>
          <w:p w:rsidR="009517D5" w:rsidRDefault="009517D5" w:rsidP="00A649C0"/>
        </w:tc>
      </w:tr>
      <w:tr w:rsidR="009517D5" w:rsidTr="00551562">
        <w:tc>
          <w:tcPr>
            <w:tcW w:w="3652" w:type="dxa"/>
          </w:tcPr>
          <w:p w:rsidR="009517D5" w:rsidRDefault="009517D5" w:rsidP="00A649C0">
            <w:r>
              <w:t xml:space="preserve">Clic droit sur </w:t>
            </w:r>
            <w:r w:rsidR="007F5EFF">
              <w:rPr>
                <w:noProof/>
              </w:rPr>
              <w:t>« Main »</w:t>
            </w:r>
          </w:p>
          <w:p w:rsidR="009517D5" w:rsidRDefault="009517D5" w:rsidP="00A649C0"/>
        </w:tc>
        <w:tc>
          <w:tcPr>
            <w:tcW w:w="5919" w:type="dxa"/>
          </w:tcPr>
          <w:p w:rsidR="009517D5" w:rsidRDefault="009517D5" w:rsidP="00A649C0"/>
          <w:p w:rsidR="009517D5" w:rsidRDefault="007F5EFF" w:rsidP="00A649C0">
            <w:r w:rsidRPr="007F5EFF">
              <w:lastRenderedPageBreak/>
              <w:drawing>
                <wp:inline distT="0" distB="0" distL="0" distR="0" wp14:anchorId="47BDDB7C" wp14:editId="599A10FE">
                  <wp:extent cx="1854255" cy="2947917"/>
                  <wp:effectExtent l="0" t="0" r="0" b="5080"/>
                  <wp:docPr id="155" name="Imag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907" cy="294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551562">
        <w:tc>
          <w:tcPr>
            <w:tcW w:w="3652" w:type="dxa"/>
          </w:tcPr>
          <w:p w:rsidR="009517D5" w:rsidRDefault="009517D5" w:rsidP="00DC5C27">
            <w:r w:rsidRPr="005725AF">
              <w:rPr>
                <w:noProof/>
              </w:rPr>
              <w:lastRenderedPageBreak/>
              <w:drawing>
                <wp:inline distT="0" distB="0" distL="0" distR="0" wp14:anchorId="068ABE2A" wp14:editId="13ADF53A">
                  <wp:extent cx="1838582" cy="419159"/>
                  <wp:effectExtent l="0" t="0" r="0" b="0"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41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DC5C27" w:rsidP="00A649C0">
            <w:r w:rsidRPr="007F5EFF">
              <w:drawing>
                <wp:inline distT="0" distB="0" distL="0" distR="0" wp14:anchorId="13A56CBE" wp14:editId="4C49711E">
                  <wp:extent cx="1988794" cy="878631"/>
                  <wp:effectExtent l="0" t="0" r="0" b="0"/>
                  <wp:docPr id="156" name="Imag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390" cy="878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9517D5" w:rsidRDefault="009517D5" w:rsidP="00A649C0">
            <w:r>
              <w:t>Recherche de n’importe quel élément stocké dans EA</w:t>
            </w:r>
          </w:p>
          <w:p w:rsidR="009517D5" w:rsidRDefault="009517D5" w:rsidP="007F5EFF">
            <w:r>
              <w:t xml:space="preserve">Exemple : taper « API » et cliquer sur </w:t>
            </w:r>
            <w:proofErr w:type="spellStart"/>
            <w:r>
              <w:t>Find</w:t>
            </w:r>
            <w:proofErr w:type="spellEnd"/>
            <w:r w:rsidR="007F5EFF">
              <w:t>.</w:t>
            </w:r>
          </w:p>
          <w:p w:rsidR="007F5EFF" w:rsidRDefault="007F5EFF" w:rsidP="007F5EFF"/>
          <w:p w:rsidR="00DC5C27" w:rsidRDefault="00DC5C27" w:rsidP="007F5EFF">
            <w:r w:rsidRPr="00DC5C27">
              <w:drawing>
                <wp:inline distT="0" distB="0" distL="0" distR="0" wp14:anchorId="3885594D" wp14:editId="6EBFAACC">
                  <wp:extent cx="3286584" cy="571580"/>
                  <wp:effectExtent l="0" t="0" r="0" b="0"/>
                  <wp:docPr id="157" name="Imag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5EFF" w:rsidRDefault="007F5EFF" w:rsidP="007F5EFF"/>
        </w:tc>
      </w:tr>
      <w:tr w:rsidR="009517D5" w:rsidTr="00551562">
        <w:tc>
          <w:tcPr>
            <w:tcW w:w="3652" w:type="dxa"/>
          </w:tcPr>
          <w:p w:rsidR="009517D5" w:rsidRDefault="009517D5" w:rsidP="00A649C0"/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"/>
              <w:gridCol w:w="6241"/>
            </w:tblGrid>
            <w:tr w:rsidR="00A0449E" w:rsidRPr="00A0449E" w:rsidTr="00A0449E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0449E" w:rsidRPr="00A0449E" w:rsidRDefault="00A0449E" w:rsidP="00A0449E">
                  <w:pPr>
                    <w:spacing w:before="0" w:after="0"/>
                    <w:ind w:left="0"/>
                  </w:pPr>
                </w:p>
              </w:tc>
              <w:tc>
                <w:tcPr>
                  <w:tcW w:w="6196" w:type="dxa"/>
                  <w:vAlign w:val="center"/>
                  <w:hideMark/>
                </w:tcPr>
                <w:p w:rsidR="00A0449E" w:rsidRPr="00A0449E" w:rsidRDefault="00A0449E" w:rsidP="00A0449E">
                  <w:pPr>
                    <w:spacing w:before="100" w:beforeAutospacing="1" w:after="100" w:afterAutospacing="1"/>
                    <w:ind w:left="0"/>
                  </w:pPr>
                  <w:proofErr w:type="spellStart"/>
                  <w:r w:rsidRPr="00A0449E">
                    <w:t>Publish</w:t>
                  </w:r>
                  <w:proofErr w:type="spellEnd"/>
                  <w:r w:rsidRPr="00A0449E">
                    <w:t xml:space="preserve"> &gt; Model Exchange &gt; </w:t>
                  </w:r>
                  <w:r w:rsidRPr="00A0449E">
                    <w:br/>
                    <w:t>Import XMI &gt; Import Model XMI</w:t>
                  </w:r>
                </w:p>
              </w:tc>
            </w:tr>
          </w:tbl>
          <w:p w:rsidR="009517D5" w:rsidRPr="005725AF" w:rsidRDefault="00A0449E" w:rsidP="00A0449E">
            <w:pPr>
              <w:ind w:left="0"/>
            </w:pPr>
            <w:r w:rsidRPr="00A0449E">
              <w:drawing>
                <wp:inline distT="0" distB="0" distL="0" distR="0" wp14:anchorId="6A153F95" wp14:editId="4C35298B">
                  <wp:extent cx="2053988" cy="485566"/>
                  <wp:effectExtent l="0" t="0" r="3810" b="0"/>
                  <wp:docPr id="158" name="Imag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917" cy="4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9517D5" w:rsidRDefault="009517D5" w:rsidP="00A649C0">
            <w:r>
              <w:t>Permet d’insérer dans le modèle courant un autre modèle</w:t>
            </w:r>
          </w:p>
          <w:p w:rsidR="009517D5" w:rsidRDefault="009517D5" w:rsidP="00A649C0">
            <w:r w:rsidRPr="005E1F42">
              <w:rPr>
                <w:b/>
              </w:rPr>
              <w:t>Exemple</w:t>
            </w:r>
            <w:r>
              <w:t> : fichier</w:t>
            </w:r>
            <w:r w:rsidR="00A0449E">
              <w:t>s</w:t>
            </w:r>
            <w:r>
              <w:t xml:space="preserve"> .</w:t>
            </w:r>
            <w:proofErr w:type="spellStart"/>
            <w:r>
              <w:t>xmi</w:t>
            </w:r>
            <w:proofErr w:type="spellEnd"/>
            <w:r>
              <w:t xml:space="preserve"> proposé</w:t>
            </w:r>
            <w:r w:rsidR="00A0449E">
              <w:t>s</w:t>
            </w:r>
            <w:r>
              <w:t xml:space="preserve"> dans le lien suivant : </w:t>
            </w:r>
          </w:p>
          <w:p w:rsidR="009517D5" w:rsidRDefault="00A0449E" w:rsidP="00A0449E">
            <w:hyperlink r:id="rId39" w:history="1">
              <w:r w:rsidR="009517D5" w:rsidRPr="003240B1">
                <w:rPr>
                  <w:rStyle w:val="Lienhypertexte"/>
                </w:rPr>
                <w:t>http://www.euclideanspace.com/software/information/xml/xmi/</w:t>
              </w:r>
            </w:hyperlink>
          </w:p>
          <w:p w:rsidR="009517D5" w:rsidRDefault="009517D5" w:rsidP="00A649C0"/>
        </w:tc>
      </w:tr>
      <w:tr w:rsidR="009517D5" w:rsidTr="00551562">
        <w:tc>
          <w:tcPr>
            <w:tcW w:w="3652" w:type="dxa"/>
          </w:tcPr>
          <w:p w:rsidR="00A0449E" w:rsidRDefault="00A0449E" w:rsidP="00A0449E">
            <w:pPr>
              <w:ind w:left="0"/>
            </w:pPr>
          </w:p>
          <w:p w:rsidR="00A0449E" w:rsidRDefault="00A0449E" w:rsidP="00A0449E">
            <w:pPr>
              <w:ind w:left="0"/>
            </w:pPr>
            <w:r>
              <w:t xml:space="preserve">Export </w:t>
            </w:r>
            <w:r w:rsidRPr="00A0449E">
              <w:t xml:space="preserve"> Model XMI</w:t>
            </w:r>
            <w:r>
              <w:t> :</w:t>
            </w:r>
          </w:p>
          <w:p w:rsidR="00A0449E" w:rsidRDefault="00A0449E" w:rsidP="00A0449E">
            <w:pPr>
              <w:ind w:left="0"/>
            </w:pPr>
          </w:p>
          <w:p w:rsidR="009517D5" w:rsidRPr="005725AF" w:rsidRDefault="00A0449E" w:rsidP="00A0449E">
            <w:pPr>
              <w:ind w:left="0"/>
            </w:pPr>
            <w:r w:rsidRPr="00A0449E">
              <w:drawing>
                <wp:inline distT="0" distB="0" distL="0" distR="0" wp14:anchorId="5F1C4E79" wp14:editId="5757C46C">
                  <wp:extent cx="1978925" cy="489122"/>
                  <wp:effectExtent l="0" t="0" r="2540" b="6350"/>
                  <wp:docPr id="159" name="Imag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796" cy="488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9517D5" w:rsidRDefault="009517D5" w:rsidP="00A649C0">
            <w:r>
              <w:t>Permet de sauvegarder les modèles dans un format non propriétaire. Préférer XMI 2.1 pour UML 2.x (</w:t>
            </w:r>
            <w:proofErr w:type="spellStart"/>
            <w:r>
              <w:t>cf</w:t>
            </w:r>
            <w:proofErr w:type="spellEnd"/>
            <w:r>
              <w:t xml:space="preserve"> </w:t>
            </w:r>
            <w:hyperlink r:id="rId41" w:history="1">
              <w:r w:rsidRPr="002A4D36">
                <w:rPr>
                  <w:rStyle w:val="Lienhypertexte"/>
                </w:rPr>
                <w:t>ici</w:t>
              </w:r>
            </w:hyperlink>
            <w:r>
              <w:t>) :</w:t>
            </w:r>
          </w:p>
          <w:p w:rsidR="009517D5" w:rsidRPr="00A47FAE" w:rsidRDefault="009517D5" w:rsidP="00A649C0">
            <w:r w:rsidRPr="00A47FAE">
              <w:t xml:space="preserve">« XMI 1.0 and 1.1 </w:t>
            </w:r>
            <w:proofErr w:type="spellStart"/>
            <w:r w:rsidRPr="00A47FAE">
              <w:t>using</w:t>
            </w:r>
            <w:proofErr w:type="spellEnd"/>
            <w:r w:rsidRPr="00A47FAE">
              <w:t xml:space="preserve"> UML 1.3 format</w:t>
            </w:r>
          </w:p>
          <w:p w:rsidR="009517D5" w:rsidRPr="005E579C" w:rsidRDefault="009517D5" w:rsidP="00A649C0">
            <w:pPr>
              <w:rPr>
                <w:lang w:val="en-GB"/>
              </w:rPr>
            </w:pPr>
            <w:r w:rsidRPr="005E579C">
              <w:rPr>
                <w:lang w:val="en-GB"/>
              </w:rPr>
              <w:t xml:space="preserve">XMI 1.2 using UML 1.4 format, </w:t>
            </w:r>
          </w:p>
          <w:p w:rsidR="009517D5" w:rsidRDefault="009517D5" w:rsidP="00A649C0">
            <w:pPr>
              <w:rPr>
                <w:lang w:val="en-GB"/>
              </w:rPr>
            </w:pPr>
            <w:r w:rsidRPr="005E579C">
              <w:rPr>
                <w:lang w:val="en-GB"/>
              </w:rPr>
              <w:t>XMI 2.1 using UML 2.x format »</w:t>
            </w:r>
          </w:p>
          <w:p w:rsidR="00B13343" w:rsidRDefault="00B13343" w:rsidP="00A649C0">
            <w:pPr>
              <w:rPr>
                <w:lang w:val="en-GB"/>
              </w:rPr>
            </w:pPr>
          </w:p>
          <w:p w:rsidR="00B13343" w:rsidRPr="00B13343" w:rsidRDefault="00B13343" w:rsidP="00B13343">
            <w:r>
              <w:t>A</w:t>
            </w:r>
            <w:r w:rsidRPr="00B13343">
              <w:t>ttention à la compatibilité des autres outils (</w:t>
            </w:r>
            <w:hyperlink r:id="rId42" w:history="1">
              <w:r w:rsidRPr="00B13343">
                <w:t>ici) </w:t>
              </w:r>
              <w:proofErr w:type="gramStart"/>
              <w:r w:rsidRPr="00B13343">
                <w:t>: </w:t>
              </w:r>
            </w:hyperlink>
            <w:r w:rsidRPr="00B13343">
              <w:t>:</w:t>
            </w:r>
            <w:proofErr w:type="gramEnd"/>
          </w:p>
          <w:p w:rsidR="00B13343" w:rsidRDefault="00B13343" w:rsidP="00B13343">
            <w:r>
              <w:t xml:space="preserve">Enterprise Architect </w:t>
            </w:r>
            <w:r w:rsidRPr="00A47FAE">
              <w:t>XMI/UML 1.3</w:t>
            </w:r>
          </w:p>
          <w:p w:rsidR="00B13343" w:rsidRDefault="00B13343" w:rsidP="00B13343">
            <w:pPr>
              <w:rPr>
                <w:lang w:val="en-GB"/>
              </w:rPr>
            </w:pPr>
            <w:r w:rsidRPr="005E579C">
              <w:rPr>
                <w:lang w:val="en-GB"/>
              </w:rPr>
              <w:t>Rational Rose/Unisys UML 1.3 and</w:t>
            </w:r>
            <w:r>
              <w:rPr>
                <w:lang w:val="en-GB"/>
              </w:rPr>
              <w:t xml:space="preserve"> </w:t>
            </w:r>
            <w:r w:rsidRPr="00B13343">
              <w:rPr>
                <w:lang w:val="en-GB"/>
              </w:rPr>
              <w:t>Generic XMI 1.0/UML 1.3</w:t>
            </w:r>
          </w:p>
          <w:p w:rsidR="00571755" w:rsidRPr="00B13343" w:rsidRDefault="00B13343" w:rsidP="00B13343">
            <w:pPr>
              <w:rPr>
                <w:lang w:val="en-GB"/>
              </w:rPr>
            </w:pPr>
            <w:r w:rsidRPr="00A47FAE">
              <w:t>Enterprise Architect XMI 2.1/UML 2.1</w:t>
            </w:r>
          </w:p>
        </w:tc>
      </w:tr>
      <w:tr w:rsidR="009517D5" w:rsidTr="00551562">
        <w:tc>
          <w:tcPr>
            <w:tcW w:w="3652" w:type="dxa"/>
          </w:tcPr>
          <w:p w:rsidR="009517D5" w:rsidRDefault="00D5234C" w:rsidP="00A649C0">
            <w:r w:rsidRPr="00D5234C">
              <w:drawing>
                <wp:inline distT="0" distB="0" distL="0" distR="0" wp14:anchorId="748576C1" wp14:editId="40B95D61">
                  <wp:extent cx="1771650" cy="241355"/>
                  <wp:effectExtent l="0" t="0" r="0" b="6350"/>
                  <wp:docPr id="161" name="Imag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556" cy="24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234C" w:rsidRPr="005725AF" w:rsidRDefault="00D5234C" w:rsidP="00A649C0">
            <w:bookmarkStart w:id="15" w:name="_GoBack"/>
            <w:r w:rsidRPr="00D5234C">
              <w:lastRenderedPageBreak/>
              <w:drawing>
                <wp:inline distT="0" distB="0" distL="0" distR="0" wp14:anchorId="27E0D5A6" wp14:editId="48D4EFFE">
                  <wp:extent cx="1740993" cy="762000"/>
                  <wp:effectExtent l="0" t="0" r="0" b="0"/>
                  <wp:docPr id="162" name="Imag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088" cy="76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5"/>
          </w:p>
        </w:tc>
        <w:tc>
          <w:tcPr>
            <w:tcW w:w="5919" w:type="dxa"/>
          </w:tcPr>
          <w:p w:rsidR="009517D5" w:rsidRDefault="009517D5" w:rsidP="00A649C0"/>
          <w:p w:rsidR="009517D5" w:rsidRDefault="009517D5" w:rsidP="00A649C0">
            <w:r>
              <w:t>Permet de travailler sans EA, à partir de son explorateur internet (firefox dans cet exemple) :</w:t>
            </w:r>
          </w:p>
          <w:p w:rsidR="009517D5" w:rsidRDefault="00D5234C" w:rsidP="00A649C0">
            <w:r w:rsidRPr="00D5234C">
              <w:lastRenderedPageBreak/>
              <w:drawing>
                <wp:inline distT="0" distB="0" distL="0" distR="0" wp14:anchorId="435AB409" wp14:editId="100B5494">
                  <wp:extent cx="2157793" cy="1409700"/>
                  <wp:effectExtent l="0" t="0" r="0" b="0"/>
                  <wp:docPr id="160" name="Imag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550" cy="1410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551562">
        <w:tc>
          <w:tcPr>
            <w:tcW w:w="3652" w:type="dxa"/>
          </w:tcPr>
          <w:p w:rsidR="009517D5" w:rsidRDefault="009517D5" w:rsidP="00A649C0">
            <w:r>
              <w:lastRenderedPageBreak/>
              <w:t xml:space="preserve">Clic droit sur CDC puis </w:t>
            </w:r>
          </w:p>
          <w:p w:rsidR="009517D5" w:rsidRDefault="009517D5" w:rsidP="00A649C0">
            <w:r w:rsidRPr="00E12F72">
              <w:rPr>
                <w:noProof/>
              </w:rPr>
              <w:drawing>
                <wp:inline distT="0" distB="0" distL="0" distR="0" wp14:anchorId="00E91AD7" wp14:editId="09B74FCC">
                  <wp:extent cx="1905266" cy="238158"/>
                  <wp:effectExtent l="0" t="0" r="0" b="9525"/>
                  <wp:docPr id="71" name="Imag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Pr="0092471E" w:rsidRDefault="009517D5" w:rsidP="00A649C0"/>
        </w:tc>
        <w:tc>
          <w:tcPr>
            <w:tcW w:w="5919" w:type="dxa"/>
          </w:tcPr>
          <w:p w:rsidR="009517D5" w:rsidRDefault="009517D5" w:rsidP="00A649C0">
            <w:r>
              <w:t xml:space="preserve">La génération « par défaut » </w:t>
            </w:r>
          </w:p>
          <w:p w:rsidR="009517D5" w:rsidRDefault="009517D5" w:rsidP="00A649C0">
            <w:r w:rsidRPr="00E12F72">
              <w:rPr>
                <w:noProof/>
              </w:rPr>
              <w:drawing>
                <wp:inline distT="0" distB="0" distL="0" distR="0" wp14:anchorId="587D0699" wp14:editId="4F72F77B">
                  <wp:extent cx="3435641" cy="2340591"/>
                  <wp:effectExtent l="0" t="0" r="0" b="3175"/>
                  <wp:docPr id="70" name="Imag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354" cy="2344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551562">
        <w:tc>
          <w:tcPr>
            <w:tcW w:w="3652" w:type="dxa"/>
          </w:tcPr>
          <w:p w:rsidR="009517D5" w:rsidRDefault="009517D5" w:rsidP="00A649C0">
            <w:r>
              <w:t>Click sur le « + » de</w:t>
            </w:r>
          </w:p>
          <w:p w:rsidR="009517D5" w:rsidRDefault="009517D5" w:rsidP="00A649C0">
            <w:r w:rsidRPr="00F13D95">
              <w:rPr>
                <w:noProof/>
              </w:rPr>
              <w:drawing>
                <wp:inline distT="0" distB="0" distL="0" distR="0" wp14:anchorId="539236B9" wp14:editId="2B4A286E">
                  <wp:extent cx="971686" cy="247685"/>
                  <wp:effectExtent l="0" t="0" r="0" b="0"/>
                  <wp:docPr id="73" name="Imag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>
            <w:r>
              <w:t xml:space="preserve">Ou utiliser </w:t>
            </w:r>
            <w:proofErr w:type="spellStart"/>
            <w:r>
              <w:t>Expand</w:t>
            </w:r>
            <w:proofErr w:type="spellEnd"/>
            <w:r>
              <w:t>/Collapse pour détailler les packages</w:t>
            </w:r>
          </w:p>
          <w:p w:rsidR="009517D5" w:rsidRDefault="009517D5" w:rsidP="00A649C0">
            <w:r w:rsidRPr="007A00F1">
              <w:rPr>
                <w:noProof/>
              </w:rPr>
              <w:drawing>
                <wp:inline distT="0" distB="0" distL="0" distR="0" wp14:anchorId="56FDD9E7" wp14:editId="639D59DE">
                  <wp:extent cx="933580" cy="457264"/>
                  <wp:effectExtent l="0" t="0" r="0" b="0"/>
                  <wp:docPr id="74" name="Imag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580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9517D5" w:rsidRDefault="009517D5" w:rsidP="00A649C0">
            <w:r w:rsidRPr="007A00F1">
              <w:rPr>
                <w:noProof/>
              </w:rPr>
              <w:drawing>
                <wp:inline distT="0" distB="0" distL="0" distR="0" wp14:anchorId="268D8985" wp14:editId="1EE16E10">
                  <wp:extent cx="2190465" cy="1465345"/>
                  <wp:effectExtent l="19050" t="19050" r="19685" b="20955"/>
                  <wp:docPr id="75" name="Imag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45" cy="14647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>
            <w:r>
              <w:t>Note : différents types de vues sont possibles, par exemple :</w:t>
            </w:r>
          </w:p>
          <w:p w:rsidR="009517D5" w:rsidRDefault="009517D5" w:rsidP="00A649C0">
            <w:r>
              <w:t xml:space="preserve">Source : </w:t>
            </w:r>
            <w:hyperlink r:id="rId51" w:history="1">
              <w:r w:rsidRPr="003240B1">
                <w:rPr>
                  <w:rStyle w:val="Lienhypertexte"/>
                </w:rPr>
                <w:t>http://www.sparxsystems.com/enterprise_architect_user_guide/9.3/modeling_basics/manageviews.html</w:t>
              </w:r>
            </w:hyperlink>
          </w:p>
          <w:p w:rsidR="009517D5" w:rsidRDefault="009517D5" w:rsidP="00A649C0"/>
          <w:p w:rsidR="009517D5" w:rsidRDefault="009517D5" w:rsidP="00A649C0"/>
          <w:p w:rsidR="009517D5" w:rsidRDefault="009517D5" w:rsidP="00A649C0"/>
        </w:tc>
      </w:tr>
      <w:tr w:rsidR="00F350D9" w:rsidTr="00551562">
        <w:tc>
          <w:tcPr>
            <w:tcW w:w="3652" w:type="dxa"/>
          </w:tcPr>
          <w:p w:rsidR="00F350D9" w:rsidRDefault="00F350D9" w:rsidP="00A649C0">
            <w:r>
              <w:t>Recherche de liens ou d’éléments à partir d’un package sélectionné</w:t>
            </w:r>
          </w:p>
        </w:tc>
        <w:tc>
          <w:tcPr>
            <w:tcW w:w="5919" w:type="dxa"/>
          </w:tcPr>
          <w:p w:rsidR="00F350D9" w:rsidRDefault="00F350D9" w:rsidP="00F350D9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Par liste -&gt; Package browser</w:t>
            </w:r>
            <w: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 xml:space="preserve"> ou p</w:t>
            </w:r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 xml:space="preserve">ar mot clé -&gt; </w:t>
            </w:r>
            <w:proofErr w:type="spellStart"/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Find</w:t>
            </w:r>
            <w:proofErr w:type="spellEnd"/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 xml:space="preserve"> in Project Browser</w:t>
            </w:r>
          </w:p>
          <w:p w:rsidR="00F350D9" w:rsidRDefault="00F350D9" w:rsidP="00F350D9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</w:p>
          <w:p w:rsidR="00F350D9" w:rsidRPr="00F350D9" w:rsidRDefault="00F350D9" w:rsidP="00F350D9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F350D9">
              <w:rPr>
                <w:rStyle w:val="fbodytext"/>
                <w:rFonts w:ascii="Verdana" w:hAnsi="Verdana"/>
                <w:noProof/>
                <w:sz w:val="16"/>
                <w:szCs w:val="16"/>
                <w:shd w:val="clear" w:color="auto" w:fill="FFFFFF"/>
              </w:rPr>
              <w:lastRenderedPageBreak/>
              <w:drawing>
                <wp:inline distT="0" distB="0" distL="0" distR="0" wp14:anchorId="4DE316CD" wp14:editId="1BEE9BDA">
                  <wp:extent cx="1694548" cy="1082200"/>
                  <wp:effectExtent l="0" t="0" r="1270" b="3810"/>
                  <wp:docPr id="98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538" cy="108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350D9">
              <w:rPr>
                <w:noProof/>
              </w:rPr>
              <w:drawing>
                <wp:inline distT="0" distB="0" distL="0" distR="0" wp14:anchorId="2BDDCAD2" wp14:editId="76BA9ED8">
                  <wp:extent cx="1421175" cy="1119226"/>
                  <wp:effectExtent l="0" t="0" r="7620" b="5080"/>
                  <wp:docPr id="99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291" cy="1119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50D9" w:rsidRPr="007A00F1" w:rsidRDefault="00F350D9" w:rsidP="00F350D9">
            <w:pPr>
              <w:rPr>
                <w:noProof/>
              </w:rPr>
            </w:pPr>
          </w:p>
        </w:tc>
      </w:tr>
    </w:tbl>
    <w:p w:rsidR="009517D5" w:rsidRDefault="009517D5" w:rsidP="00A649C0"/>
    <w:p w:rsidR="00C57C73" w:rsidRDefault="00C57C73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377D30" w:rsidRDefault="00377D30" w:rsidP="00CA67B3">
      <w:pPr>
        <w:pStyle w:val="Titre2"/>
      </w:pPr>
      <w:bookmarkStart w:id="16" w:name="_Toc436750938"/>
      <w:r>
        <w:lastRenderedPageBreak/>
        <w:t>Ajuster une vue</w:t>
      </w:r>
      <w:bookmarkEnd w:id="16"/>
    </w:p>
    <w:p w:rsidR="00377D30" w:rsidRDefault="00377D30" w:rsidP="00377D30">
      <w:r>
        <w:t>But : pouvoir grossir, réduire, ajuster une fenêtre graphique</w:t>
      </w:r>
    </w:p>
    <w:p w:rsidR="00377D30" w:rsidRDefault="00377D30" w:rsidP="00377D3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377D30" w:rsidRPr="007A00F1" w:rsidTr="002F1FD8">
        <w:tc>
          <w:tcPr>
            <w:tcW w:w="3652" w:type="dxa"/>
          </w:tcPr>
          <w:p w:rsidR="00377D30" w:rsidRDefault="00377D30" w:rsidP="002F1FD8">
            <w:r>
              <w:t xml:space="preserve">Cliquer sur </w:t>
            </w:r>
            <w:proofErr w:type="spellStart"/>
            <w:r>
              <w:t>View</w:t>
            </w:r>
            <w:proofErr w:type="spellEnd"/>
            <w:r>
              <w:t xml:space="preserve"> -&gt; Pan &amp; Zoom</w:t>
            </w:r>
          </w:p>
          <w:p w:rsidR="00377D30" w:rsidRDefault="00377D30" w:rsidP="002F1FD8">
            <w:r>
              <w:t xml:space="preserve">Aide : </w:t>
            </w:r>
            <w:hyperlink r:id="rId54" w:history="1">
              <w:r w:rsidRPr="00377D30">
                <w:rPr>
                  <w:rStyle w:val="Lienhypertexte"/>
                </w:rPr>
                <w:t>http://www.sparxsystems.com/enterprise_architect_user_guide/9.0/modeling_basics/zoomdiagram.html</w:t>
              </w:r>
            </w:hyperlink>
          </w:p>
        </w:tc>
        <w:tc>
          <w:tcPr>
            <w:tcW w:w="5919" w:type="dxa"/>
          </w:tcPr>
          <w:p w:rsidR="00377D30" w:rsidRPr="00F350D9" w:rsidRDefault="00377D30" w:rsidP="002F1FD8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</w:p>
          <w:p w:rsidR="00377D30" w:rsidRPr="007A00F1" w:rsidRDefault="00377D30" w:rsidP="002F1FD8">
            <w:pPr>
              <w:rPr>
                <w:noProof/>
              </w:rPr>
            </w:pPr>
            <w:r w:rsidRPr="00377D30">
              <w:rPr>
                <w:noProof/>
              </w:rPr>
              <w:drawing>
                <wp:inline distT="0" distB="0" distL="0" distR="0" wp14:anchorId="42324B5B" wp14:editId="1E81AB31">
                  <wp:extent cx="1663945" cy="2358298"/>
                  <wp:effectExtent l="0" t="0" r="0" b="4445"/>
                  <wp:docPr id="111" name="Imag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881" cy="2361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D30" w:rsidRPr="007A00F1" w:rsidTr="002F1FD8">
        <w:tc>
          <w:tcPr>
            <w:tcW w:w="3652" w:type="dxa"/>
          </w:tcPr>
          <w:p w:rsidR="00377D30" w:rsidRDefault="00377D30" w:rsidP="002F1FD8">
            <w:r>
              <w:t>Utiliser les boutons et la souris dans la fenêtre de « Pan &amp; Zoom ».</w:t>
            </w:r>
          </w:p>
          <w:p w:rsidR="00377D30" w:rsidRDefault="00377D30" w:rsidP="002F1FD8">
            <w:r>
              <w:t xml:space="preserve">L’utilisation est intuitive </w:t>
            </w:r>
          </w:p>
        </w:tc>
        <w:tc>
          <w:tcPr>
            <w:tcW w:w="5919" w:type="dxa"/>
          </w:tcPr>
          <w:p w:rsidR="00377D30" w:rsidRDefault="00377D30" w:rsidP="002F1FD8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</w:p>
          <w:p w:rsidR="00377D30" w:rsidRPr="00F350D9" w:rsidRDefault="00377D30" w:rsidP="002F1FD8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377D30">
              <w:rPr>
                <w:rStyle w:val="fbodytext"/>
                <w:rFonts w:ascii="Verdana" w:hAnsi="Verdana"/>
                <w:noProof/>
                <w:sz w:val="16"/>
                <w:szCs w:val="16"/>
                <w:shd w:val="clear" w:color="auto" w:fill="FFFFFF"/>
              </w:rPr>
              <w:drawing>
                <wp:inline distT="0" distB="0" distL="0" distR="0" wp14:anchorId="6F913510" wp14:editId="30ADA4D8">
                  <wp:extent cx="1457529" cy="1533739"/>
                  <wp:effectExtent l="0" t="0" r="9525" b="0"/>
                  <wp:docPr id="114" name="Imag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9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7D30" w:rsidRDefault="00377D30" w:rsidP="00377D30"/>
    <w:p w:rsidR="00377D30" w:rsidRDefault="00377D30" w:rsidP="00377D30"/>
    <w:p w:rsidR="00377D30" w:rsidRPr="00377D30" w:rsidRDefault="00377D30" w:rsidP="00377D30"/>
    <w:p w:rsidR="007E390F" w:rsidRDefault="007E390F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2F1FD8" w:rsidRDefault="002F1FD8" w:rsidP="00CA67B3">
      <w:pPr>
        <w:pStyle w:val="Titre2"/>
      </w:pPr>
      <w:bookmarkStart w:id="17" w:name="_Toc436750939"/>
      <w:r>
        <w:lastRenderedPageBreak/>
        <w:t>Générer un rapport</w:t>
      </w:r>
      <w:bookmarkEnd w:id="17"/>
    </w:p>
    <w:p w:rsidR="002F1FD8" w:rsidRPr="002F1FD8" w:rsidRDefault="002F1FD8" w:rsidP="002F1FD8"/>
    <w:p w:rsidR="00C94F30" w:rsidRDefault="00C94F30" w:rsidP="00C94F30">
      <w:r>
        <w:t>But : créer un rapport personnalisé.</w:t>
      </w:r>
    </w:p>
    <w:p w:rsidR="00C94F30" w:rsidRDefault="00C94F30" w:rsidP="00C94F30"/>
    <w:p w:rsidR="00C94F30" w:rsidRDefault="00C94F30" w:rsidP="00C94F30">
      <w:r>
        <w:t xml:space="preserve">Sources : </w:t>
      </w:r>
    </w:p>
    <w:p w:rsidR="00C94F30" w:rsidRDefault="00A0449E" w:rsidP="00AA74DE">
      <w:pPr>
        <w:pStyle w:val="Paragraphedeliste"/>
        <w:numPr>
          <w:ilvl w:val="0"/>
          <w:numId w:val="13"/>
        </w:numPr>
      </w:pPr>
      <w:hyperlink r:id="rId57" w:history="1">
        <w:r w:rsidR="00C94F30" w:rsidRPr="00C94F30">
          <w:rPr>
            <w:rStyle w:val="Lienhypertexte"/>
          </w:rPr>
          <w:t>https://www.youtube.com/watch?v=q8RlpOE2AfU</w:t>
        </w:r>
      </w:hyperlink>
    </w:p>
    <w:p w:rsidR="00C94F30" w:rsidRDefault="00A0449E" w:rsidP="00AA74DE">
      <w:pPr>
        <w:pStyle w:val="Paragraphedeliste"/>
        <w:numPr>
          <w:ilvl w:val="0"/>
          <w:numId w:val="13"/>
        </w:numPr>
      </w:pPr>
      <w:hyperlink r:id="rId58" w:history="1">
        <w:r w:rsidR="00C94F30" w:rsidRPr="008B34F3">
          <w:rPr>
            <w:rStyle w:val="Lienhypertexte"/>
          </w:rPr>
          <w:t>http://www.sparxsystems.com/enterprise_architect_user_guide/9.0/reporting/rtftemplatesdialog.html</w:t>
        </w:r>
      </w:hyperlink>
    </w:p>
    <w:p w:rsidR="00C94F30" w:rsidRDefault="00C94F30" w:rsidP="00C94F3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7336"/>
      </w:tblGrid>
      <w:tr w:rsidR="00C94F30" w:rsidTr="00D11292">
        <w:tc>
          <w:tcPr>
            <w:tcW w:w="2235" w:type="dxa"/>
          </w:tcPr>
          <w:p w:rsidR="00C94F30" w:rsidRDefault="00C94F30" w:rsidP="00D11292">
            <w:r>
              <w:t xml:space="preserve">Créer un nouveau </w:t>
            </w:r>
            <w:proofErr w:type="spellStart"/>
            <w:r>
              <w:t>template</w:t>
            </w:r>
            <w:proofErr w:type="spellEnd"/>
            <w:r>
              <w:t xml:space="preserve"> : </w:t>
            </w:r>
          </w:p>
        </w:tc>
        <w:tc>
          <w:tcPr>
            <w:tcW w:w="7336" w:type="dxa"/>
          </w:tcPr>
          <w:p w:rsidR="00C94F30" w:rsidRDefault="00C94F30" w:rsidP="00D11292">
            <w:r w:rsidRPr="00C94F30">
              <w:rPr>
                <w:noProof/>
              </w:rPr>
              <w:drawing>
                <wp:inline distT="0" distB="0" distL="0" distR="0" wp14:anchorId="1099BA07" wp14:editId="748263EC">
                  <wp:extent cx="2483902" cy="1091957"/>
                  <wp:effectExtent l="0" t="0" r="0" b="0"/>
                  <wp:docPr id="125" name="Imag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717" cy="109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04" w:rsidTr="00D11292">
        <w:tc>
          <w:tcPr>
            <w:tcW w:w="2235" w:type="dxa"/>
          </w:tcPr>
          <w:p w:rsidR="00F42804" w:rsidRDefault="00F42804" w:rsidP="00D11292">
            <w:r>
              <w:t xml:space="preserve">Utiliser par exemple un </w:t>
            </w:r>
            <w:proofErr w:type="spellStart"/>
            <w:r>
              <w:t>template</w:t>
            </w:r>
            <w:proofErr w:type="spellEnd"/>
            <w:r>
              <w:t xml:space="preserve"> existant : </w:t>
            </w:r>
            <w:proofErr w:type="spellStart"/>
            <w:r>
              <w:t>Requirement</w:t>
            </w:r>
            <w:proofErr w:type="spellEnd"/>
            <w:r>
              <w:t xml:space="preserve"> </w:t>
            </w:r>
            <w:proofErr w:type="spellStart"/>
            <w:r>
              <w:t>template</w:t>
            </w:r>
            <w:proofErr w:type="spellEnd"/>
          </w:p>
        </w:tc>
        <w:tc>
          <w:tcPr>
            <w:tcW w:w="7336" w:type="dxa"/>
          </w:tcPr>
          <w:p w:rsidR="00F42804" w:rsidRPr="00C94F30" w:rsidRDefault="00F42804" w:rsidP="00D11292">
            <w:r w:rsidRPr="00F42804">
              <w:rPr>
                <w:noProof/>
              </w:rPr>
              <w:drawing>
                <wp:inline distT="0" distB="0" distL="0" distR="0" wp14:anchorId="49405C94" wp14:editId="452C7FBE">
                  <wp:extent cx="2410691" cy="1567763"/>
                  <wp:effectExtent l="0" t="0" r="0" b="0"/>
                  <wp:docPr id="126" name="Imag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281" cy="1570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04" w:rsidTr="00D11292">
        <w:tc>
          <w:tcPr>
            <w:tcW w:w="2235" w:type="dxa"/>
          </w:tcPr>
          <w:p w:rsidR="00F42804" w:rsidRDefault="00F42804" w:rsidP="00F42804">
            <w:r>
              <w:t>Ut</w:t>
            </w:r>
            <w:r w:rsidR="00F007AF">
              <w:t xml:space="preserve">iliser aussi un template de </w:t>
            </w:r>
            <w:r>
              <w:t>pour reprendre leur format et éventuellement l’améliorer</w:t>
            </w:r>
          </w:p>
        </w:tc>
        <w:tc>
          <w:tcPr>
            <w:tcW w:w="7336" w:type="dxa"/>
          </w:tcPr>
          <w:p w:rsidR="00F007AF" w:rsidRDefault="00F42804" w:rsidP="00F007AF">
            <w:r>
              <w:t xml:space="preserve">Cliquer sur </w:t>
            </w:r>
            <w:r w:rsidR="00F007AF">
              <w:t xml:space="preserve">un des </w:t>
            </w:r>
            <w:r w:rsidR="00910049">
              <w:t>template</w:t>
            </w:r>
            <w:r w:rsidR="00F007AF">
              <w:t>s</w:t>
            </w:r>
            <w:r w:rsidR="00910049">
              <w:t xml:space="preserve"> </w:t>
            </w:r>
            <w:r w:rsidR="00F007AF">
              <w:t>disponibles</w:t>
            </w:r>
          </w:p>
          <w:p w:rsidR="00F42804" w:rsidRPr="00F42804" w:rsidRDefault="00F42804" w:rsidP="00F007AF">
            <w:r w:rsidRPr="00F42804">
              <w:rPr>
                <w:noProof/>
              </w:rPr>
              <w:drawing>
                <wp:inline distT="0" distB="0" distL="0" distR="0" wp14:anchorId="572D7E07" wp14:editId="0748C2DD">
                  <wp:extent cx="1710047" cy="1094922"/>
                  <wp:effectExtent l="0" t="0" r="5080" b="0"/>
                  <wp:docPr id="127" name="Imag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126" cy="1094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04" w:rsidTr="00D11292">
        <w:tc>
          <w:tcPr>
            <w:tcW w:w="2235" w:type="dxa"/>
          </w:tcPr>
          <w:p w:rsidR="00F42804" w:rsidRDefault="00910049" w:rsidP="00F007AF">
            <w:r>
              <w:t>Utiliser insertions de champs (clic droit) ou faire copier/coller depuis le modèle.</w:t>
            </w:r>
          </w:p>
        </w:tc>
        <w:tc>
          <w:tcPr>
            <w:tcW w:w="7336" w:type="dxa"/>
          </w:tcPr>
          <w:p w:rsidR="00F42804" w:rsidRDefault="00910049" w:rsidP="00D11292">
            <w:r w:rsidRPr="00910049">
              <w:rPr>
                <w:noProof/>
              </w:rPr>
              <w:drawing>
                <wp:inline distT="0" distB="0" distL="0" distR="0" wp14:anchorId="0D68567B" wp14:editId="76CA5704">
                  <wp:extent cx="1647900" cy="1170947"/>
                  <wp:effectExtent l="0" t="0" r="9525" b="0"/>
                  <wp:docPr id="128" name="Imag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179" cy="117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10049">
              <w:rPr>
                <w:noProof/>
              </w:rPr>
              <w:drawing>
                <wp:inline distT="0" distB="0" distL="0" distR="0" wp14:anchorId="4B792658" wp14:editId="01C0DB69">
                  <wp:extent cx="2410691" cy="985703"/>
                  <wp:effectExtent l="0" t="0" r="8890" b="5080"/>
                  <wp:docPr id="131" name="Imag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714" cy="989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049" w:rsidTr="00D11292">
        <w:tc>
          <w:tcPr>
            <w:tcW w:w="2235" w:type="dxa"/>
          </w:tcPr>
          <w:p w:rsidR="00910049" w:rsidRDefault="00910049" w:rsidP="00F42804">
            <w:r>
              <w:t>Générer le document (clic droit sur le package puis bouton « </w:t>
            </w:r>
            <w:proofErr w:type="spellStart"/>
            <w:r>
              <w:t>Generate</w:t>
            </w:r>
            <w:proofErr w:type="spellEnd"/>
            <w:r>
              <w:t>)</w:t>
            </w:r>
          </w:p>
        </w:tc>
        <w:tc>
          <w:tcPr>
            <w:tcW w:w="7336" w:type="dxa"/>
          </w:tcPr>
          <w:p w:rsidR="00910049" w:rsidRDefault="00910049" w:rsidP="00D11292"/>
          <w:p w:rsidR="00910049" w:rsidRDefault="00910049" w:rsidP="00D11292">
            <w:r w:rsidRPr="00910049">
              <w:rPr>
                <w:noProof/>
              </w:rPr>
              <w:lastRenderedPageBreak/>
              <w:drawing>
                <wp:inline distT="0" distB="0" distL="0" distR="0" wp14:anchorId="5EADEBA9" wp14:editId="5136AC28">
                  <wp:extent cx="2690704" cy="2731325"/>
                  <wp:effectExtent l="0" t="0" r="0" b="0"/>
                  <wp:docPr id="129" name="Imag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982" cy="2731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049" w:rsidRPr="00910049" w:rsidRDefault="00910049" w:rsidP="00D11292"/>
        </w:tc>
      </w:tr>
    </w:tbl>
    <w:p w:rsidR="002F1FD8" w:rsidRDefault="002F1FD8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lastRenderedPageBreak/>
        <w:br w:type="page"/>
      </w:r>
    </w:p>
    <w:p w:rsidR="009517D5" w:rsidRDefault="00C623A8" w:rsidP="00CA67B3">
      <w:pPr>
        <w:pStyle w:val="Titre2"/>
      </w:pPr>
      <w:bookmarkStart w:id="18" w:name="_Toc436750940"/>
      <w:r>
        <w:lastRenderedPageBreak/>
        <w:t>C</w:t>
      </w:r>
      <w:r w:rsidR="009517D5">
        <w:t>réer des diagrammes de classes</w:t>
      </w:r>
      <w:bookmarkEnd w:id="18"/>
    </w:p>
    <w:p w:rsidR="009517D5" w:rsidRDefault="009517D5" w:rsidP="00A649C0">
      <w:r>
        <w:t>But : prendre en main EA pas à pas en mode « création » afin de se familiariser à l’outil sans être seulement en mode « lecture «  des schémas UML traités par EA.</w:t>
      </w:r>
    </w:p>
    <w:p w:rsidR="009517D5" w:rsidRDefault="009517D5" w:rsidP="00A649C0"/>
    <w:p w:rsidR="009517D5" w:rsidRDefault="009517D5" w:rsidP="00A649C0">
      <w:r>
        <w:t xml:space="preserve">Source : </w:t>
      </w:r>
      <w:hyperlink r:id="rId65" w:history="1">
        <w:r w:rsidRPr="00B12104">
          <w:rPr>
            <w:rStyle w:val="Lienhypertexte"/>
          </w:rPr>
          <w:t>https://www.youtube.com/watch?v=SFgSHpqJq1U</w:t>
        </w:r>
      </w:hyperlink>
    </w:p>
    <w:p w:rsidR="009517D5" w:rsidRDefault="009517D5" w:rsidP="00A649C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7336"/>
      </w:tblGrid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 nouveau projet</w:t>
            </w:r>
          </w:p>
        </w:tc>
        <w:tc>
          <w:tcPr>
            <w:tcW w:w="7336" w:type="dxa"/>
          </w:tcPr>
          <w:p w:rsidR="009517D5" w:rsidRDefault="009517D5" w:rsidP="00A649C0">
            <w:r w:rsidRPr="00E33D6C">
              <w:rPr>
                <w:noProof/>
              </w:rPr>
              <w:drawing>
                <wp:inline distT="0" distB="0" distL="0" distR="0" wp14:anchorId="39774B61" wp14:editId="3093A1B4">
                  <wp:extent cx="1644555" cy="1150586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055" cy="115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3D6C">
              <w:rPr>
                <w:noProof/>
              </w:rPr>
              <w:drawing>
                <wp:inline distT="0" distB="0" distL="0" distR="0" wp14:anchorId="2AAF4B96" wp14:editId="21F38120">
                  <wp:extent cx="3213670" cy="498143"/>
                  <wp:effectExtent l="0" t="0" r="635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552" cy="49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Créer une vue sous le modèle</w:t>
            </w:r>
          </w:p>
          <w:p w:rsidR="009517D5" w:rsidRDefault="009517D5" w:rsidP="00A649C0"/>
        </w:tc>
        <w:tc>
          <w:tcPr>
            <w:tcW w:w="7336" w:type="dxa"/>
          </w:tcPr>
          <w:p w:rsidR="009517D5" w:rsidRDefault="009517D5" w:rsidP="00A649C0">
            <w:r w:rsidRPr="00E33D6C">
              <w:rPr>
                <w:noProof/>
              </w:rPr>
              <w:drawing>
                <wp:inline distT="0" distB="0" distL="0" distR="0" wp14:anchorId="15AD74FB" wp14:editId="3A6D782E">
                  <wp:extent cx="1487606" cy="1767680"/>
                  <wp:effectExtent l="0" t="0" r="0" b="444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637" cy="176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Créer un package sous la vue</w:t>
            </w:r>
          </w:p>
          <w:p w:rsidR="009517D5" w:rsidRDefault="009517D5" w:rsidP="00A649C0"/>
        </w:tc>
        <w:tc>
          <w:tcPr>
            <w:tcW w:w="7336" w:type="dxa"/>
          </w:tcPr>
          <w:p w:rsidR="009517D5" w:rsidRDefault="009517D5" w:rsidP="00A649C0">
            <w:r w:rsidRPr="00E33D6C">
              <w:rPr>
                <w:noProof/>
              </w:rPr>
              <w:drawing>
                <wp:inline distT="0" distB="0" distL="0" distR="0" wp14:anchorId="14A862FE" wp14:editId="1AEA5B6E">
                  <wp:extent cx="2518012" cy="1028635"/>
                  <wp:effectExtent l="0" t="0" r="0" b="63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523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 diagramme de classe</w:t>
            </w:r>
          </w:p>
        </w:tc>
        <w:tc>
          <w:tcPr>
            <w:tcW w:w="7336" w:type="dxa"/>
          </w:tcPr>
          <w:p w:rsidR="009517D5" w:rsidRDefault="009517D5" w:rsidP="00A649C0">
            <w:r w:rsidRPr="00EC27EF">
              <w:rPr>
                <w:noProof/>
              </w:rPr>
              <w:drawing>
                <wp:inline distT="0" distB="0" distL="0" distR="0" wp14:anchorId="2BC2446F" wp14:editId="56C81603">
                  <wp:extent cx="1637731" cy="1130010"/>
                  <wp:effectExtent l="0" t="0" r="635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543" cy="112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 élément classe</w:t>
            </w:r>
          </w:p>
        </w:tc>
        <w:tc>
          <w:tcPr>
            <w:tcW w:w="7336" w:type="dxa"/>
          </w:tcPr>
          <w:p w:rsidR="009517D5" w:rsidRDefault="009517D5" w:rsidP="00A649C0">
            <w:r w:rsidRPr="00EC27EF">
              <w:rPr>
                <w:noProof/>
              </w:rPr>
              <w:drawing>
                <wp:inline distT="0" distB="0" distL="0" distR="0" wp14:anchorId="55015A10" wp14:editId="2FE90403">
                  <wp:extent cx="1521725" cy="605687"/>
                  <wp:effectExtent l="0" t="0" r="2540" b="444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134" cy="606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EC27EF">
              <w:rPr>
                <w:noProof/>
              </w:rPr>
              <w:drawing>
                <wp:inline distT="0" distB="0" distL="0" distR="0" wp14:anchorId="194BA5A8" wp14:editId="061EEB36">
                  <wp:extent cx="1273789" cy="600501"/>
                  <wp:effectExtent l="0" t="0" r="3175" b="952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977" cy="602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/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lastRenderedPageBreak/>
              <w:t>Créer l’élément classe</w:t>
            </w:r>
          </w:p>
        </w:tc>
        <w:tc>
          <w:tcPr>
            <w:tcW w:w="7336" w:type="dxa"/>
          </w:tcPr>
          <w:p w:rsidR="009517D5" w:rsidRDefault="009517D5" w:rsidP="00A649C0">
            <w:r w:rsidRPr="00197BEC">
              <w:rPr>
                <w:noProof/>
              </w:rPr>
              <w:drawing>
                <wp:inline distT="0" distB="0" distL="0" distR="0" wp14:anchorId="6B322D8A" wp14:editId="7F09E670">
                  <wp:extent cx="1371600" cy="1139483"/>
                  <wp:effectExtent l="0" t="0" r="0" b="381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337" cy="113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97BEC">
              <w:rPr>
                <w:noProof/>
              </w:rPr>
              <w:drawing>
                <wp:inline distT="0" distB="0" distL="0" distR="0" wp14:anchorId="39DA58B0" wp14:editId="0889377A">
                  <wp:extent cx="1207826" cy="750066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934" cy="749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des attributs</w:t>
            </w:r>
          </w:p>
          <w:p w:rsidR="00901944" w:rsidRDefault="00901944" w:rsidP="00A649C0">
            <w:r w:rsidRPr="00901944">
              <w:rPr>
                <w:u w:val="single"/>
              </w:rPr>
              <w:t>Rapide</w:t>
            </w:r>
            <w:r>
              <w:t> : Ctrl + Shift + F9</w:t>
            </w:r>
          </w:p>
        </w:tc>
        <w:tc>
          <w:tcPr>
            <w:tcW w:w="7336" w:type="dxa"/>
          </w:tcPr>
          <w:p w:rsidR="009517D5" w:rsidRDefault="009517D5" w:rsidP="00A649C0">
            <w:r w:rsidRPr="00197BEC">
              <w:rPr>
                <w:noProof/>
              </w:rPr>
              <w:drawing>
                <wp:inline distT="0" distB="0" distL="0" distR="0" wp14:anchorId="1321E724" wp14:editId="16ACFCD0">
                  <wp:extent cx="1712794" cy="1575973"/>
                  <wp:effectExtent l="0" t="0" r="1905" b="571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278" cy="157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97BEC">
              <w:rPr>
                <w:noProof/>
              </w:rPr>
              <w:drawing>
                <wp:inline distT="0" distB="0" distL="0" distR="0" wp14:anchorId="056B7BE7" wp14:editId="077CF336">
                  <wp:extent cx="1319313" cy="825513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61" cy="82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des méthodes</w:t>
            </w:r>
          </w:p>
          <w:p w:rsidR="00901944" w:rsidRDefault="00901944" w:rsidP="00A649C0">
            <w:r w:rsidRPr="00901944">
              <w:rPr>
                <w:u w:val="single"/>
              </w:rPr>
              <w:t>Rapide</w:t>
            </w:r>
            <w:r>
              <w:t> : Ctrl + Shift + F10</w:t>
            </w:r>
          </w:p>
        </w:tc>
        <w:tc>
          <w:tcPr>
            <w:tcW w:w="7336" w:type="dxa"/>
          </w:tcPr>
          <w:p w:rsidR="009517D5" w:rsidRDefault="009517D5" w:rsidP="00A649C0">
            <w:r w:rsidRPr="004E18C5">
              <w:rPr>
                <w:noProof/>
              </w:rPr>
              <w:drawing>
                <wp:inline distT="0" distB="0" distL="0" distR="0" wp14:anchorId="5F8B0B1F" wp14:editId="7436A06A">
                  <wp:extent cx="1828800" cy="662353"/>
                  <wp:effectExtent l="0" t="0" r="0" b="444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958" cy="66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4E18C5">
              <w:rPr>
                <w:noProof/>
              </w:rPr>
              <w:drawing>
                <wp:inline distT="0" distB="0" distL="0" distR="0" wp14:anchorId="6EB501E2" wp14:editId="31163336">
                  <wp:extent cx="3483816" cy="912252"/>
                  <wp:effectExtent l="0" t="0" r="2540" b="254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794" cy="913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une énumération</w:t>
            </w:r>
          </w:p>
        </w:tc>
        <w:tc>
          <w:tcPr>
            <w:tcW w:w="7336" w:type="dxa"/>
          </w:tcPr>
          <w:p w:rsidR="009517D5" w:rsidRPr="004E18C5" w:rsidRDefault="009517D5" w:rsidP="00A649C0">
            <w:r w:rsidRPr="004E18C5">
              <w:rPr>
                <w:noProof/>
              </w:rPr>
              <w:drawing>
                <wp:inline distT="0" distB="0" distL="0" distR="0" wp14:anchorId="3BB77F0D" wp14:editId="0991E6CC">
                  <wp:extent cx="1695687" cy="590632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687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4E18C5">
              <w:rPr>
                <w:noProof/>
              </w:rPr>
              <w:drawing>
                <wp:inline distT="0" distB="0" distL="0" distR="0" wp14:anchorId="3D4FE81E" wp14:editId="3D888FBB">
                  <wp:extent cx="1692323" cy="1117865"/>
                  <wp:effectExtent l="0" t="0" r="3175" b="635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476" cy="111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des attributs à « Rôle »</w:t>
            </w:r>
          </w:p>
        </w:tc>
        <w:tc>
          <w:tcPr>
            <w:tcW w:w="7336" w:type="dxa"/>
          </w:tcPr>
          <w:p w:rsidR="009517D5" w:rsidRDefault="009517D5" w:rsidP="00A649C0">
            <w:r w:rsidRPr="00400D3D">
              <w:rPr>
                <w:noProof/>
              </w:rPr>
              <w:drawing>
                <wp:inline distT="0" distB="0" distL="0" distR="0" wp14:anchorId="3AFEC1B1" wp14:editId="5A596516">
                  <wp:extent cx="2811438" cy="894888"/>
                  <wp:effectExtent l="0" t="0" r="8255" b="635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5" cy="895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Pr="004E18C5" w:rsidRDefault="009517D5" w:rsidP="00A649C0">
            <w:r w:rsidRPr="00400D3D">
              <w:rPr>
                <w:noProof/>
              </w:rPr>
              <w:drawing>
                <wp:inline distT="0" distB="0" distL="0" distR="0" wp14:anchorId="3287E944" wp14:editId="230C9B3D">
                  <wp:extent cx="2801463" cy="1078173"/>
                  <wp:effectExtent l="0" t="0" r="0" b="8255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09" cy="1077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lastRenderedPageBreak/>
              <w:t>Ajouter un attribut à Employé et le lier à « </w:t>
            </w:r>
            <w:proofErr w:type="spellStart"/>
            <w:r>
              <w:t>Role</w:t>
            </w:r>
            <w:proofErr w:type="spellEnd"/>
            <w:r>
              <w:t> »</w:t>
            </w:r>
          </w:p>
        </w:tc>
        <w:tc>
          <w:tcPr>
            <w:tcW w:w="7336" w:type="dxa"/>
          </w:tcPr>
          <w:p w:rsidR="009517D5" w:rsidRDefault="009517D5" w:rsidP="00A649C0">
            <w:r w:rsidRPr="00400D3D">
              <w:rPr>
                <w:noProof/>
              </w:rPr>
              <w:drawing>
                <wp:inline distT="0" distB="0" distL="0" distR="0" wp14:anchorId="35AC3C37" wp14:editId="2B8EE7A4">
                  <wp:extent cx="4406328" cy="636168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248" cy="638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Pr="00400D3D" w:rsidRDefault="009517D5" w:rsidP="00A649C0">
            <w:r w:rsidRPr="00400D3D">
              <w:rPr>
                <w:noProof/>
              </w:rPr>
              <w:drawing>
                <wp:inline distT="0" distB="0" distL="0" distR="0" wp14:anchorId="24595A5E" wp14:editId="12EC8F2F">
                  <wp:extent cx="1589116" cy="1099281"/>
                  <wp:effectExtent l="0" t="0" r="0" b="5715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125" cy="1100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 xml:space="preserve">Ajouter des opérations à un </w:t>
            </w:r>
            <w:r w:rsidR="003E23A4">
              <w:t>élément</w:t>
            </w:r>
            <w:r>
              <w:t xml:space="preserve"> interface</w:t>
            </w:r>
          </w:p>
        </w:tc>
        <w:tc>
          <w:tcPr>
            <w:tcW w:w="7336" w:type="dxa"/>
          </w:tcPr>
          <w:p w:rsidR="009517D5" w:rsidRDefault="009517D5" w:rsidP="00A649C0">
            <w:r w:rsidRPr="003850B2">
              <w:rPr>
                <w:noProof/>
              </w:rPr>
              <w:drawing>
                <wp:inline distT="0" distB="0" distL="0" distR="0" wp14:anchorId="183DB90C" wp14:editId="12F0B2F7">
                  <wp:extent cx="2724530" cy="457264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>
            <w:r w:rsidRPr="003850B2">
              <w:rPr>
                <w:noProof/>
              </w:rPr>
              <w:drawing>
                <wp:inline distT="0" distB="0" distL="0" distR="0" wp14:anchorId="370E6AA6" wp14:editId="3F1E2FA2">
                  <wp:extent cx="1753613" cy="1139588"/>
                  <wp:effectExtent l="0" t="0" r="0" b="381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067" cy="1138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850B2">
              <w:rPr>
                <w:noProof/>
              </w:rPr>
              <w:drawing>
                <wp:inline distT="0" distB="0" distL="0" distR="0" wp14:anchorId="04161EB7" wp14:editId="5FA5032F">
                  <wp:extent cx="1767576" cy="1116548"/>
                  <wp:effectExtent l="0" t="0" r="4445" b="762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381" cy="111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Pr="00400D3D" w:rsidRDefault="009517D5" w:rsidP="00A649C0"/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 lien de réalisation</w:t>
            </w:r>
          </w:p>
        </w:tc>
        <w:tc>
          <w:tcPr>
            <w:tcW w:w="7336" w:type="dxa"/>
          </w:tcPr>
          <w:p w:rsidR="009517D5" w:rsidRPr="003850B2" w:rsidRDefault="009517D5" w:rsidP="00A649C0">
            <w:r w:rsidRPr="003850B2">
              <w:rPr>
                <w:noProof/>
              </w:rPr>
              <w:drawing>
                <wp:inline distT="0" distB="0" distL="0" distR="0" wp14:anchorId="5877FE76" wp14:editId="0E69CD49">
                  <wp:extent cx="2169994" cy="1488425"/>
                  <wp:effectExtent l="0" t="0" r="1905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130" cy="1487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850B2">
              <w:rPr>
                <w:noProof/>
              </w:rPr>
              <w:drawing>
                <wp:inline distT="0" distB="0" distL="0" distR="0" wp14:anchorId="0BF529E3" wp14:editId="57549E10">
                  <wp:extent cx="2320120" cy="904328"/>
                  <wp:effectExtent l="0" t="0" r="4445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426" cy="906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une classe Entreprise avec des attributs et la lier à la classe Employé</w:t>
            </w:r>
          </w:p>
        </w:tc>
        <w:tc>
          <w:tcPr>
            <w:tcW w:w="7336" w:type="dxa"/>
          </w:tcPr>
          <w:p w:rsidR="009517D5" w:rsidRPr="003850B2" w:rsidRDefault="009517D5" w:rsidP="00A649C0">
            <w:r w:rsidRPr="003850B2">
              <w:rPr>
                <w:noProof/>
              </w:rPr>
              <w:drawing>
                <wp:inline distT="0" distB="0" distL="0" distR="0" wp14:anchorId="6440B948" wp14:editId="2210E775">
                  <wp:extent cx="2204113" cy="1706410"/>
                  <wp:effectExtent l="0" t="0" r="5715" b="8255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544" cy="170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lastRenderedPageBreak/>
              <w:t xml:space="preserve">Créer une </w:t>
            </w:r>
            <w:r w:rsidR="00F007AF">
              <w:t>agrégation</w:t>
            </w:r>
          </w:p>
        </w:tc>
        <w:tc>
          <w:tcPr>
            <w:tcW w:w="7336" w:type="dxa"/>
          </w:tcPr>
          <w:p w:rsidR="009517D5" w:rsidRPr="003850B2" w:rsidRDefault="009517D5" w:rsidP="00A649C0">
            <w:r w:rsidRPr="00602B61">
              <w:rPr>
                <w:noProof/>
              </w:rPr>
              <w:drawing>
                <wp:inline distT="0" distB="0" distL="0" distR="0" wp14:anchorId="7D8C4758" wp14:editId="099A04FE">
                  <wp:extent cx="2038009" cy="846161"/>
                  <wp:effectExtent l="0" t="0" r="635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551" cy="845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02B61">
              <w:rPr>
                <w:noProof/>
              </w:rPr>
              <w:drawing>
                <wp:inline distT="0" distB="0" distL="0" distR="0" wp14:anchorId="74BE27DD" wp14:editId="3E0C2DD7">
                  <wp:extent cx="1733266" cy="873215"/>
                  <wp:effectExtent l="0" t="0" r="635" b="3175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063" cy="872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Créer une composition</w:t>
            </w:r>
          </w:p>
        </w:tc>
        <w:tc>
          <w:tcPr>
            <w:tcW w:w="7336" w:type="dxa"/>
          </w:tcPr>
          <w:p w:rsidR="009517D5" w:rsidRPr="00602B61" w:rsidRDefault="009517D5" w:rsidP="00A649C0">
            <w:r w:rsidRPr="00602B61">
              <w:rPr>
                <w:noProof/>
              </w:rPr>
              <w:drawing>
                <wp:inline distT="0" distB="0" distL="0" distR="0" wp14:anchorId="744761F3" wp14:editId="7185A71A">
                  <wp:extent cx="2010056" cy="685896"/>
                  <wp:effectExtent l="0" t="0" r="9525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17D5" w:rsidRDefault="009517D5" w:rsidP="00A649C0"/>
    <w:p w:rsidR="009517D5" w:rsidRDefault="009517D5" w:rsidP="00A649C0">
      <w:r>
        <w:t>Schéma final :</w:t>
      </w:r>
    </w:p>
    <w:p w:rsidR="009517D5" w:rsidRDefault="009517D5" w:rsidP="00A649C0">
      <w:r w:rsidRPr="00602B61">
        <w:rPr>
          <w:noProof/>
        </w:rPr>
        <w:lastRenderedPageBreak/>
        <w:drawing>
          <wp:inline distT="0" distB="0" distL="0" distR="0" wp14:anchorId="2F688C27" wp14:editId="58D589CF">
            <wp:extent cx="3370997" cy="3550944"/>
            <wp:effectExtent l="0" t="0" r="127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73388" cy="355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B61">
        <w:rPr>
          <w:noProof/>
        </w:rPr>
        <w:drawing>
          <wp:inline distT="0" distB="0" distL="0" distR="0" wp14:anchorId="1314BBA5" wp14:editId="1D6F5C92">
            <wp:extent cx="3019847" cy="3467584"/>
            <wp:effectExtent l="0" t="0" r="952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7D5" w:rsidRDefault="009517D5" w:rsidP="00A649C0"/>
    <w:p w:rsidR="009517D5" w:rsidRDefault="009517D5" w:rsidP="00A649C0">
      <w:pPr>
        <w:pStyle w:val="Paragraphedeliste"/>
      </w:pPr>
    </w:p>
    <w:p w:rsidR="00AD164F" w:rsidRDefault="00AD164F" w:rsidP="00A649C0">
      <w:pPr>
        <w:pStyle w:val="Paragraphedeliste"/>
      </w:pPr>
    </w:p>
    <w:p w:rsidR="0086352E" w:rsidRDefault="0086352E" w:rsidP="00A649C0">
      <w:pPr>
        <w:pStyle w:val="Paragraphedeliste"/>
      </w:pPr>
    </w:p>
    <w:p w:rsidR="00D11292" w:rsidRDefault="00D11292" w:rsidP="00D11292">
      <w:bookmarkStart w:id="19" w:name="_Ref417981796"/>
    </w:p>
    <w:p w:rsidR="00D11292" w:rsidRDefault="00D11292" w:rsidP="00CA67B3">
      <w:pPr>
        <w:pStyle w:val="Titre2"/>
      </w:pPr>
      <w:bookmarkStart w:id="20" w:name="_Toc436750941"/>
      <w:r>
        <w:lastRenderedPageBreak/>
        <w:t>Créer des diagrammes de séquence</w:t>
      </w:r>
      <w:bookmarkEnd w:id="20"/>
    </w:p>
    <w:p w:rsidR="00D11292" w:rsidRDefault="00D11292" w:rsidP="00D11292">
      <w:r>
        <w:t>But : créer un diagramme de séquence avec un exemple classique et simple.</w:t>
      </w:r>
    </w:p>
    <w:p w:rsidR="00D11292" w:rsidRDefault="00D11292" w:rsidP="00D11292"/>
    <w:p w:rsidR="00681E31" w:rsidRDefault="00D11292" w:rsidP="00D11292">
      <w:r>
        <w:t xml:space="preserve">Source : </w:t>
      </w:r>
      <w:hyperlink r:id="rId96" w:history="1">
        <w:r w:rsidR="00681E31" w:rsidRPr="00681E31">
          <w:rPr>
            <w:rStyle w:val="Lienhypertexte"/>
          </w:rPr>
          <w:t>https://www.youtube.com/watch?v=xv7ggAg4X4U</w:t>
        </w:r>
      </w:hyperlink>
    </w:p>
    <w:p w:rsidR="00D11292" w:rsidRDefault="00681E31" w:rsidP="00D11292">
      <w:r>
        <w:t>(</w:t>
      </w:r>
      <w:proofErr w:type="gramStart"/>
      <w:r>
        <w:t>et</w:t>
      </w:r>
      <w:proofErr w:type="gramEnd"/>
      <w:r>
        <w:t xml:space="preserve"> </w:t>
      </w:r>
      <w:hyperlink r:id="rId97" w:history="1">
        <w:r w:rsidR="00D11292" w:rsidRPr="00D11292">
          <w:rPr>
            <w:rStyle w:val="Lienhypertexte"/>
          </w:rPr>
          <w:t>https://www.youtube.com/watch?v=ehz3ha5Jp94</w:t>
        </w:r>
      </w:hyperlink>
      <w:r>
        <w:t>)</w:t>
      </w:r>
    </w:p>
    <w:p w:rsidR="00D11292" w:rsidRDefault="00D11292" w:rsidP="00D11292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7336"/>
      </w:tblGrid>
      <w:tr w:rsidR="00D11292" w:rsidTr="00D11292">
        <w:tc>
          <w:tcPr>
            <w:tcW w:w="2235" w:type="dxa"/>
          </w:tcPr>
          <w:p w:rsidR="00D11292" w:rsidRDefault="00A14855" w:rsidP="00D11292">
            <w:r>
              <w:t>Créer une nouvelle vue :</w:t>
            </w:r>
          </w:p>
          <w:p w:rsidR="00A14855" w:rsidRDefault="00A14855" w:rsidP="00D11292">
            <w:r>
              <w:t>New model -&gt; Use Case</w:t>
            </w:r>
          </w:p>
        </w:tc>
        <w:tc>
          <w:tcPr>
            <w:tcW w:w="7336" w:type="dxa"/>
          </w:tcPr>
          <w:p w:rsidR="00D11292" w:rsidRDefault="00A14855" w:rsidP="00D11292">
            <w:r w:rsidRPr="00A14855">
              <w:rPr>
                <w:noProof/>
              </w:rPr>
              <w:drawing>
                <wp:inline distT="0" distB="0" distL="0" distR="0" wp14:anchorId="543F0649" wp14:editId="10E0EFAC">
                  <wp:extent cx="2399462" cy="699272"/>
                  <wp:effectExtent l="0" t="0" r="1270" b="5715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036" cy="70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55" w:rsidTr="00D11292">
        <w:tc>
          <w:tcPr>
            <w:tcW w:w="2235" w:type="dxa"/>
          </w:tcPr>
          <w:p w:rsidR="00A14855" w:rsidRDefault="00A14855" w:rsidP="00D11292">
            <w:r>
              <w:t xml:space="preserve">Avec les éléments à gauche de la </w:t>
            </w:r>
            <w:proofErr w:type="spellStart"/>
            <w:r>
              <w:t>toolbox</w:t>
            </w:r>
            <w:proofErr w:type="spellEnd"/>
            <w:r>
              <w:t>, créer un seul Use Case</w:t>
            </w:r>
          </w:p>
        </w:tc>
        <w:tc>
          <w:tcPr>
            <w:tcW w:w="7336" w:type="dxa"/>
          </w:tcPr>
          <w:p w:rsidR="00A14855" w:rsidRDefault="00A14855" w:rsidP="00D11292">
            <w:r w:rsidRPr="00A14855">
              <w:rPr>
                <w:noProof/>
              </w:rPr>
              <w:drawing>
                <wp:inline distT="0" distB="0" distL="0" distR="0" wp14:anchorId="20574219" wp14:editId="4E8F7DCA">
                  <wp:extent cx="2066980" cy="1451853"/>
                  <wp:effectExtent l="0" t="0" r="0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559" cy="1452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4855" w:rsidRPr="00A14855" w:rsidRDefault="00A14855" w:rsidP="00D11292">
            <w:r>
              <w:t xml:space="preserve">Note : Cliquer sur </w:t>
            </w:r>
            <w:r w:rsidR="00F007AF">
              <w:t>Advanced</w:t>
            </w:r>
            <w:r>
              <w:t xml:space="preserve"> -&gt; Use Rectangle Notation pour la banque et la compagnie aérienne</w:t>
            </w:r>
          </w:p>
        </w:tc>
      </w:tr>
      <w:tr w:rsidR="00A14855" w:rsidTr="00D11292">
        <w:tc>
          <w:tcPr>
            <w:tcW w:w="2235" w:type="dxa"/>
          </w:tcPr>
          <w:p w:rsidR="00A14855" w:rsidRDefault="00A37196" w:rsidP="00D11292">
            <w:r>
              <w:t xml:space="preserve">Cliquer sur New </w:t>
            </w:r>
            <w:proofErr w:type="spellStart"/>
            <w:r>
              <w:t>Diagram</w:t>
            </w:r>
            <w:proofErr w:type="spellEnd"/>
            <w:r>
              <w:t xml:space="preserve"> -&gt; </w:t>
            </w:r>
            <w:proofErr w:type="spellStart"/>
            <w:r>
              <w:t>Sequence</w:t>
            </w:r>
            <w:proofErr w:type="spellEnd"/>
            <w:r>
              <w:t xml:space="preserve"> </w:t>
            </w:r>
            <w:proofErr w:type="spellStart"/>
            <w:r>
              <w:t>Diagram</w:t>
            </w:r>
            <w:proofErr w:type="spellEnd"/>
          </w:p>
        </w:tc>
        <w:tc>
          <w:tcPr>
            <w:tcW w:w="7336" w:type="dxa"/>
          </w:tcPr>
          <w:p w:rsidR="00A14855" w:rsidRPr="00A14855" w:rsidRDefault="00A37196" w:rsidP="00D11292">
            <w:r w:rsidRPr="00A37196">
              <w:rPr>
                <w:noProof/>
              </w:rPr>
              <w:drawing>
                <wp:inline distT="0" distB="0" distL="0" distR="0" wp14:anchorId="71D99DE0" wp14:editId="448A7F01">
                  <wp:extent cx="2490758" cy="911253"/>
                  <wp:effectExtent l="0" t="0" r="5080" b="3175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628" cy="91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196" w:rsidTr="00D11292">
        <w:tc>
          <w:tcPr>
            <w:tcW w:w="2235" w:type="dxa"/>
          </w:tcPr>
          <w:p w:rsidR="00A37196" w:rsidRDefault="00681E31" w:rsidP="00D11292">
            <w:r>
              <w:t>Ajouter un 1r message (asynchrone)</w:t>
            </w:r>
          </w:p>
        </w:tc>
        <w:tc>
          <w:tcPr>
            <w:tcW w:w="7336" w:type="dxa"/>
          </w:tcPr>
          <w:p w:rsidR="00A37196" w:rsidRPr="00A37196" w:rsidRDefault="00681E31" w:rsidP="00D11292">
            <w:r w:rsidRPr="00681E31">
              <w:rPr>
                <w:noProof/>
              </w:rPr>
              <w:drawing>
                <wp:inline distT="0" distB="0" distL="0" distR="0" wp14:anchorId="1037211C" wp14:editId="2DFDD72F">
                  <wp:extent cx="1712078" cy="1648373"/>
                  <wp:effectExtent l="0" t="0" r="2540" b="9525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61" cy="164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81E31">
              <w:rPr>
                <w:noProof/>
              </w:rPr>
              <w:drawing>
                <wp:inline distT="0" distB="0" distL="0" distR="0" wp14:anchorId="7E34FFC3" wp14:editId="5244C5F0">
                  <wp:extent cx="3350769" cy="1021731"/>
                  <wp:effectExtent l="0" t="0" r="2540" b="6985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712" cy="1023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1" w:rsidTr="00D11292">
        <w:tc>
          <w:tcPr>
            <w:tcW w:w="2235" w:type="dxa"/>
          </w:tcPr>
          <w:p w:rsidR="00681E31" w:rsidRDefault="00681E31" w:rsidP="00D11292"/>
        </w:tc>
        <w:tc>
          <w:tcPr>
            <w:tcW w:w="7336" w:type="dxa"/>
          </w:tcPr>
          <w:p w:rsidR="00681E31" w:rsidRPr="00681E31" w:rsidRDefault="00681E31" w:rsidP="00D11292">
            <w:r w:rsidRPr="00681E31">
              <w:rPr>
                <w:noProof/>
              </w:rPr>
              <w:drawing>
                <wp:inline distT="0" distB="0" distL="0" distR="0" wp14:anchorId="336A69D2" wp14:editId="146A6AC5">
                  <wp:extent cx="1862458" cy="1844507"/>
                  <wp:effectExtent l="0" t="0" r="4445" b="381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400" cy="184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81E31">
              <w:rPr>
                <w:noProof/>
              </w:rPr>
              <w:drawing>
                <wp:inline distT="0" distB="0" distL="0" distR="0" wp14:anchorId="518EB400" wp14:editId="6A9C32D3">
                  <wp:extent cx="2369528" cy="970498"/>
                  <wp:effectExtent l="0" t="0" r="0" b="127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210" cy="97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1" w:rsidTr="00D11292">
        <w:tc>
          <w:tcPr>
            <w:tcW w:w="2235" w:type="dxa"/>
          </w:tcPr>
          <w:p w:rsidR="00681E31" w:rsidRDefault="009D37EE" w:rsidP="00D11292">
            <w:r>
              <w:t xml:space="preserve">Ajouter un fragment </w:t>
            </w:r>
            <w:proofErr w:type="spellStart"/>
            <w:r>
              <w:t>loop</w:t>
            </w:r>
            <w:proofErr w:type="spellEnd"/>
            <w:r>
              <w:t xml:space="preserve"> et des messages entre les acteurs</w:t>
            </w:r>
          </w:p>
        </w:tc>
        <w:tc>
          <w:tcPr>
            <w:tcW w:w="7336" w:type="dxa"/>
          </w:tcPr>
          <w:p w:rsidR="00681E31" w:rsidRPr="00681E31" w:rsidRDefault="00681E31" w:rsidP="00D11292">
            <w:r w:rsidRPr="00681E31">
              <w:rPr>
                <w:noProof/>
              </w:rPr>
              <w:drawing>
                <wp:inline distT="0" distB="0" distL="0" distR="0" wp14:anchorId="0556A5CB" wp14:editId="682307C1">
                  <wp:extent cx="3899898" cy="5419083"/>
                  <wp:effectExtent l="0" t="0" r="5715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675" cy="5420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A87" w:rsidTr="00D11292">
        <w:tc>
          <w:tcPr>
            <w:tcW w:w="2235" w:type="dxa"/>
          </w:tcPr>
          <w:p w:rsidR="00AE3A87" w:rsidRDefault="00AE3A87" w:rsidP="00D11292">
            <w:r>
              <w:lastRenderedPageBreak/>
              <w:t xml:space="preserve">Créer des </w:t>
            </w:r>
            <w:r w:rsidR="00314FDF">
              <w:t>objets (ici  un billet avec création d’une instance) :</w:t>
            </w:r>
          </w:p>
          <w:p w:rsidR="00314FDF" w:rsidRDefault="00314FDF" w:rsidP="00D11292">
            <w:proofErr w:type="spellStart"/>
            <w:r>
              <w:t>ToolBox</w:t>
            </w:r>
            <w:proofErr w:type="spellEnd"/>
            <w:r>
              <w:t xml:space="preserve"> :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lifetime</w:t>
            </w:r>
            <w:proofErr w:type="spellEnd"/>
          </w:p>
        </w:tc>
        <w:tc>
          <w:tcPr>
            <w:tcW w:w="7336" w:type="dxa"/>
          </w:tcPr>
          <w:p w:rsidR="00AE3A87" w:rsidRDefault="00314FDF" w:rsidP="00D11292">
            <w:pPr>
              <w:rPr>
                <w:noProof/>
              </w:rPr>
            </w:pPr>
            <w:r w:rsidRPr="00314FDF">
              <w:rPr>
                <w:noProof/>
              </w:rPr>
              <w:drawing>
                <wp:inline distT="0" distB="0" distL="0" distR="0" wp14:anchorId="22ED5AFF" wp14:editId="06C8A0FD">
                  <wp:extent cx="1738094" cy="1649286"/>
                  <wp:effectExtent l="0" t="0" r="0" b="8255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29" cy="1649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14FDF">
              <w:rPr>
                <w:noProof/>
              </w:rPr>
              <w:drawing>
                <wp:inline distT="0" distB="0" distL="0" distR="0" wp14:anchorId="59D4ADCD" wp14:editId="4F1C6B89">
                  <wp:extent cx="2322464" cy="949707"/>
                  <wp:effectExtent l="0" t="0" r="1905" b="3175"/>
                  <wp:docPr id="59" name="Imag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465" cy="94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4FDF" w:rsidRPr="00681E31" w:rsidRDefault="00314FDF" w:rsidP="00D11292">
            <w:r w:rsidRPr="00314FDF">
              <w:rPr>
                <w:noProof/>
              </w:rPr>
              <w:drawing>
                <wp:inline distT="0" distB="0" distL="0" distR="0" wp14:anchorId="10564D59" wp14:editId="59E21C5B">
                  <wp:extent cx="2693199" cy="1095269"/>
                  <wp:effectExtent l="0" t="0" r="0" b="0"/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172" cy="109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07AF" w:rsidRDefault="00F007AF" w:rsidP="002509D7"/>
    <w:p w:rsidR="00F007AF" w:rsidRDefault="00F007AF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863E83" w:rsidRDefault="00863E83" w:rsidP="00CA67B3">
      <w:pPr>
        <w:pStyle w:val="Titre2"/>
      </w:pPr>
      <w:bookmarkStart w:id="21" w:name="_Toc436750942"/>
      <w:r>
        <w:lastRenderedPageBreak/>
        <w:t>Générer automatiquement des diagrammes de séquence</w:t>
      </w:r>
      <w:bookmarkEnd w:id="21"/>
    </w:p>
    <w:p w:rsidR="00863E83" w:rsidRDefault="00863E83" w:rsidP="00863E83">
      <w:r>
        <w:t>But : générer un diagramme de séquence à partir d’un cas d’utilisation</w:t>
      </w:r>
    </w:p>
    <w:p w:rsidR="00863E83" w:rsidRDefault="00863E83" w:rsidP="00863E83"/>
    <w:p w:rsidR="00863E83" w:rsidRDefault="00863E83" w:rsidP="00863E83">
      <w:r>
        <w:t xml:space="preserve">Source : </w:t>
      </w:r>
      <w:hyperlink r:id="rId109" w:history="1">
        <w:r w:rsidRPr="00863E83">
          <w:rPr>
            <w:rStyle w:val="Lienhypertexte"/>
          </w:rPr>
          <w:t>http://www.sparxsystems.com.au/resources/demos/use-case-analysis/structured-use-case-scenarios.htm</w:t>
        </w:r>
      </w:hyperlink>
    </w:p>
    <w:p w:rsidR="00863E83" w:rsidRDefault="00863E83" w:rsidP="00863E83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7336"/>
      </w:tblGrid>
      <w:tr w:rsidR="00863E83" w:rsidTr="00C1567D">
        <w:tc>
          <w:tcPr>
            <w:tcW w:w="2235" w:type="dxa"/>
          </w:tcPr>
          <w:p w:rsidR="00863E83" w:rsidRDefault="00863E83" w:rsidP="00C1567D">
            <w:r>
              <w:t>A partir d’un Use Case, remplir un texte libre dans la partie Description :</w:t>
            </w:r>
          </w:p>
          <w:p w:rsidR="00863E83" w:rsidRDefault="00863E83" w:rsidP="00C1567D"/>
          <w:p w:rsidR="00863E83" w:rsidRDefault="00863E83" w:rsidP="00C1567D">
            <w:r>
              <w:t>Use Case -&gt; Scenarios -&gt; Description</w:t>
            </w:r>
          </w:p>
        </w:tc>
        <w:tc>
          <w:tcPr>
            <w:tcW w:w="7336" w:type="dxa"/>
          </w:tcPr>
          <w:p w:rsidR="00863E83" w:rsidRDefault="00863E83" w:rsidP="00C1567D">
            <w:r w:rsidRPr="00863E83">
              <w:rPr>
                <w:noProof/>
              </w:rPr>
              <w:drawing>
                <wp:inline distT="0" distB="0" distL="0" distR="0" wp14:anchorId="5266C4C5" wp14:editId="4B97A11E">
                  <wp:extent cx="3281742" cy="1360356"/>
                  <wp:effectExtent l="0" t="0" r="0" b="0"/>
                  <wp:docPr id="84" name="Imag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538" cy="1360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E83" w:rsidTr="00C1567D">
        <w:tc>
          <w:tcPr>
            <w:tcW w:w="2235" w:type="dxa"/>
          </w:tcPr>
          <w:p w:rsidR="00863E83" w:rsidRDefault="00863E83" w:rsidP="00863E83">
            <w:r>
              <w:t xml:space="preserve">Sélection de lignes -&gt; Click droit Souris -&gt; </w:t>
            </w:r>
            <w:proofErr w:type="spellStart"/>
            <w:r>
              <w:t>Create</w:t>
            </w:r>
            <w:proofErr w:type="spellEnd"/>
            <w:r>
              <w:t xml:space="preserve"> Structure </w:t>
            </w:r>
            <w:proofErr w:type="spellStart"/>
            <w:r>
              <w:t>From</w:t>
            </w:r>
            <w:proofErr w:type="spellEnd"/>
            <w:r>
              <w:t xml:space="preserve"> Notes </w:t>
            </w:r>
          </w:p>
        </w:tc>
        <w:tc>
          <w:tcPr>
            <w:tcW w:w="7336" w:type="dxa"/>
          </w:tcPr>
          <w:p w:rsidR="00863E83" w:rsidRPr="00863E83" w:rsidRDefault="00863E83" w:rsidP="00C1567D">
            <w:r w:rsidRPr="00863E83">
              <w:rPr>
                <w:noProof/>
              </w:rPr>
              <w:drawing>
                <wp:inline distT="0" distB="0" distL="0" distR="0" wp14:anchorId="130CD6CA" wp14:editId="6E98C385">
                  <wp:extent cx="3225644" cy="1278118"/>
                  <wp:effectExtent l="0" t="0" r="0" b="0"/>
                  <wp:docPr id="86" name="Imag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87" cy="1278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E83" w:rsidTr="00C1567D">
        <w:tc>
          <w:tcPr>
            <w:tcW w:w="2235" w:type="dxa"/>
          </w:tcPr>
          <w:p w:rsidR="00863E83" w:rsidRDefault="00863E83" w:rsidP="00863E83">
            <w:r>
              <w:t xml:space="preserve">Le scenario généré est dans </w:t>
            </w:r>
            <w:proofErr w:type="spellStart"/>
            <w:r>
              <w:t>Structured</w:t>
            </w:r>
            <w:proofErr w:type="spellEnd"/>
            <w:r>
              <w:t xml:space="preserve"> </w:t>
            </w:r>
            <w:proofErr w:type="spellStart"/>
            <w:r>
              <w:t>Specification</w:t>
            </w:r>
            <w:proofErr w:type="spellEnd"/>
          </w:p>
        </w:tc>
        <w:tc>
          <w:tcPr>
            <w:tcW w:w="7336" w:type="dxa"/>
          </w:tcPr>
          <w:p w:rsidR="00863E83" w:rsidRPr="00863E83" w:rsidRDefault="00863E83" w:rsidP="00C1567D">
            <w:r w:rsidRPr="00863E83">
              <w:rPr>
                <w:noProof/>
              </w:rPr>
              <w:drawing>
                <wp:inline distT="0" distB="0" distL="0" distR="0" wp14:anchorId="7591B1BC" wp14:editId="715C7334">
                  <wp:extent cx="2599113" cy="1239657"/>
                  <wp:effectExtent l="0" t="0" r="0" b="0"/>
                  <wp:docPr id="90" name="Imag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275" cy="124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75C" w:rsidTr="00C1567D">
        <w:tc>
          <w:tcPr>
            <w:tcW w:w="2235" w:type="dxa"/>
          </w:tcPr>
          <w:p w:rsidR="0061275C" w:rsidRDefault="0061275C" w:rsidP="00863E83">
            <w:r>
              <w:t>Générer le diagramme  (simplifié) de séquence</w:t>
            </w:r>
          </w:p>
          <w:p w:rsidR="0061275C" w:rsidRDefault="0061275C" w:rsidP="00863E83"/>
          <w:p w:rsidR="0061275C" w:rsidRDefault="0061275C" w:rsidP="00863E83">
            <w:proofErr w:type="spellStart"/>
            <w:r>
              <w:t>Generate</w:t>
            </w:r>
            <w:proofErr w:type="spellEnd"/>
            <w:r>
              <w:t xml:space="preserve"> </w:t>
            </w:r>
            <w:proofErr w:type="spellStart"/>
            <w:r>
              <w:t>Diagram</w:t>
            </w:r>
            <w:proofErr w:type="spellEnd"/>
            <w:r>
              <w:t xml:space="preserve"> -&gt; </w:t>
            </w:r>
            <w:proofErr w:type="spellStart"/>
            <w:r>
              <w:t>Sequence</w:t>
            </w:r>
            <w:proofErr w:type="spellEnd"/>
          </w:p>
        </w:tc>
        <w:tc>
          <w:tcPr>
            <w:tcW w:w="7336" w:type="dxa"/>
          </w:tcPr>
          <w:p w:rsidR="0061275C" w:rsidRPr="00863E83" w:rsidRDefault="0061275C" w:rsidP="00C1567D">
            <w:r w:rsidRPr="0061275C">
              <w:rPr>
                <w:noProof/>
              </w:rPr>
              <w:drawing>
                <wp:inline distT="0" distB="0" distL="0" distR="0" wp14:anchorId="02BC801D" wp14:editId="148B9382">
                  <wp:extent cx="1858961" cy="1284648"/>
                  <wp:effectExtent l="0" t="0" r="8255" b="0"/>
                  <wp:docPr id="92" name="Imag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160" cy="128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275C">
              <w:rPr>
                <w:noProof/>
              </w:rPr>
              <w:drawing>
                <wp:inline distT="0" distB="0" distL="0" distR="0" wp14:anchorId="49A693D5" wp14:editId="1682264D">
                  <wp:extent cx="2109364" cy="1020986"/>
                  <wp:effectExtent l="0" t="0" r="5715" b="8255"/>
                  <wp:docPr id="101" name="Imag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809" cy="10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75C" w:rsidTr="00C1567D">
        <w:tc>
          <w:tcPr>
            <w:tcW w:w="2235" w:type="dxa"/>
          </w:tcPr>
          <w:p w:rsidR="0061275C" w:rsidRDefault="0061275C" w:rsidP="00863E83">
            <w:r>
              <w:t>Créer un glossaire</w:t>
            </w:r>
          </w:p>
          <w:p w:rsidR="0061275C" w:rsidRDefault="0061275C" w:rsidP="00863E83">
            <w:r>
              <w:t xml:space="preserve">Clic droit -&gt; </w:t>
            </w:r>
            <w:proofErr w:type="spellStart"/>
            <w:r>
              <w:t>Create</w:t>
            </w:r>
            <w:proofErr w:type="spellEnd"/>
            <w:r>
              <w:t xml:space="preserve"> -&gt; </w:t>
            </w:r>
            <w:proofErr w:type="spellStart"/>
            <w:r>
              <w:t>Glossary</w:t>
            </w:r>
            <w:proofErr w:type="spellEnd"/>
            <w:r>
              <w:t xml:space="preserve"> </w:t>
            </w:r>
            <w:proofErr w:type="spellStart"/>
            <w:r>
              <w:t>Definition</w:t>
            </w:r>
            <w:proofErr w:type="spellEnd"/>
          </w:p>
        </w:tc>
        <w:tc>
          <w:tcPr>
            <w:tcW w:w="7336" w:type="dxa"/>
          </w:tcPr>
          <w:p w:rsidR="0061275C" w:rsidRDefault="0061275C" w:rsidP="00C1567D">
            <w:r w:rsidRPr="0061275C">
              <w:rPr>
                <w:noProof/>
              </w:rPr>
              <w:drawing>
                <wp:inline distT="0" distB="0" distL="0" distR="0" wp14:anchorId="1A041C3C" wp14:editId="2ABBEF7B">
                  <wp:extent cx="3482367" cy="847082"/>
                  <wp:effectExtent l="0" t="0" r="3810" b="0"/>
                  <wp:docPr id="112" name="Imag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681" cy="84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75C" w:rsidRPr="0061275C" w:rsidRDefault="0061275C" w:rsidP="00C1567D"/>
        </w:tc>
      </w:tr>
      <w:tr w:rsidR="0061275C" w:rsidTr="00C1567D">
        <w:tc>
          <w:tcPr>
            <w:tcW w:w="2235" w:type="dxa"/>
          </w:tcPr>
          <w:p w:rsidR="0061275C" w:rsidRDefault="0061275C" w:rsidP="00863E83">
            <w:r>
              <w:lastRenderedPageBreak/>
              <w:t>Donner un nom, description et type de terme</w:t>
            </w:r>
          </w:p>
        </w:tc>
        <w:tc>
          <w:tcPr>
            <w:tcW w:w="7336" w:type="dxa"/>
          </w:tcPr>
          <w:p w:rsidR="0061275C" w:rsidRPr="0061275C" w:rsidRDefault="0061275C" w:rsidP="00C1567D">
            <w:r w:rsidRPr="0061275C">
              <w:rPr>
                <w:noProof/>
              </w:rPr>
              <w:drawing>
                <wp:inline distT="0" distB="0" distL="0" distR="0" wp14:anchorId="06DF18AE" wp14:editId="37C27A44">
                  <wp:extent cx="1555354" cy="1109312"/>
                  <wp:effectExtent l="0" t="0" r="6985" b="0"/>
                  <wp:docPr id="102" name="Imag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905" cy="1110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75C" w:rsidTr="00C1567D">
        <w:tc>
          <w:tcPr>
            <w:tcW w:w="2235" w:type="dxa"/>
          </w:tcPr>
          <w:p w:rsidR="0061275C" w:rsidRDefault="0061275C" w:rsidP="00863E83">
            <w:r>
              <w:t>Ce terme sera repéré ensuite</w:t>
            </w:r>
          </w:p>
        </w:tc>
        <w:tc>
          <w:tcPr>
            <w:tcW w:w="7336" w:type="dxa"/>
          </w:tcPr>
          <w:p w:rsidR="0061275C" w:rsidRPr="0061275C" w:rsidRDefault="0061275C" w:rsidP="00C1567D">
            <w:r w:rsidRPr="0061275C">
              <w:rPr>
                <w:noProof/>
              </w:rPr>
              <w:drawing>
                <wp:inline distT="0" distB="0" distL="0" distR="0" wp14:anchorId="3AD95F3D" wp14:editId="40278D83">
                  <wp:extent cx="2492953" cy="677220"/>
                  <wp:effectExtent l="0" t="0" r="3175" b="8890"/>
                  <wp:docPr id="113" name="Imag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632" cy="678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E83" w:rsidRPr="00863E83" w:rsidRDefault="00863E83" w:rsidP="00863E83"/>
    <w:p w:rsidR="00F007AF" w:rsidRDefault="00F007AF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AD164F" w:rsidRDefault="00AD164F" w:rsidP="00CA67B3">
      <w:pPr>
        <w:pStyle w:val="Titre2"/>
      </w:pPr>
      <w:bookmarkStart w:id="22" w:name="_Toc436750943"/>
      <w:r>
        <w:lastRenderedPageBreak/>
        <w:t>Créer des schémas XSD</w:t>
      </w:r>
      <w:bookmarkEnd w:id="19"/>
      <w:bookmarkEnd w:id="22"/>
    </w:p>
    <w:p w:rsidR="00AD164F" w:rsidRDefault="00AD164F" w:rsidP="00AD164F">
      <w:r>
        <w:t>But : créer des schémas XSD à partir des diagrammes de classes.</w:t>
      </w:r>
    </w:p>
    <w:p w:rsidR="00AD164F" w:rsidRDefault="00AD164F" w:rsidP="00AD164F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061"/>
      </w:tblGrid>
      <w:tr w:rsidR="00AD164F" w:rsidRPr="003850B2" w:rsidTr="002F1FD8">
        <w:tc>
          <w:tcPr>
            <w:tcW w:w="3510" w:type="dxa"/>
          </w:tcPr>
          <w:p w:rsidR="005409F8" w:rsidRDefault="00FC54B5" w:rsidP="00AD7A55">
            <w:r>
              <w:t xml:space="preserve">Pour information la génération automatique d’éléments dans EA peut être reconfigurée. Consulter </w:t>
            </w:r>
            <w:r w:rsidR="00AD7A55">
              <w:t xml:space="preserve">ces pages </w:t>
            </w:r>
            <w:r>
              <w:t xml:space="preserve"> pour comprendre </w:t>
            </w:r>
            <w:r w:rsidR="00AD7A55">
              <w:t xml:space="preserve">rapidement </w:t>
            </w:r>
            <w:r>
              <w:t xml:space="preserve"> l’idée générale</w:t>
            </w:r>
          </w:p>
        </w:tc>
        <w:tc>
          <w:tcPr>
            <w:tcW w:w="6061" w:type="dxa"/>
          </w:tcPr>
          <w:p w:rsidR="00AD7A55" w:rsidRDefault="00AD7A55" w:rsidP="002F1FD8"/>
          <w:p w:rsidR="00AD7A55" w:rsidRDefault="00A0449E" w:rsidP="00AA74DE">
            <w:pPr>
              <w:pStyle w:val="Paragraphedeliste"/>
              <w:numPr>
                <w:ilvl w:val="0"/>
                <w:numId w:val="12"/>
              </w:numPr>
            </w:pPr>
            <w:hyperlink r:id="rId118" w:history="1">
              <w:r w:rsidR="00AD7A55" w:rsidRPr="0026395A">
                <w:rPr>
                  <w:rStyle w:val="Lienhypertexte"/>
                </w:rPr>
                <w:t>http://www.sparxsystems.com/enterprise_architect_user_guide/10/soa_and_xml/generate_xsd.html</w:t>
              </w:r>
            </w:hyperlink>
          </w:p>
          <w:p w:rsidR="00AD7A55" w:rsidRDefault="00AD7A55" w:rsidP="002F1FD8"/>
          <w:p w:rsidR="00AD164F" w:rsidRDefault="00A0449E" w:rsidP="00AA74DE">
            <w:pPr>
              <w:pStyle w:val="Paragraphedeliste"/>
              <w:numPr>
                <w:ilvl w:val="0"/>
                <w:numId w:val="12"/>
              </w:numPr>
            </w:pPr>
            <w:hyperlink r:id="rId119" w:history="1">
              <w:r w:rsidR="00AD7A55" w:rsidRPr="0026395A">
                <w:rPr>
                  <w:rStyle w:val="Lienhypertexte"/>
                </w:rPr>
                <w:t>http://www.sparxsystems.com/enterprise_architect_user_guide/10/soa_and_xml/garden_of_eden_style.html</w:t>
              </w:r>
            </w:hyperlink>
          </w:p>
          <w:p w:rsidR="00AD7A55" w:rsidRDefault="00AD7A55" w:rsidP="00AD7A55"/>
          <w:p w:rsidR="00AD7A55" w:rsidRDefault="00A0449E" w:rsidP="00AA74DE">
            <w:pPr>
              <w:pStyle w:val="Paragraphedeliste"/>
              <w:numPr>
                <w:ilvl w:val="0"/>
                <w:numId w:val="12"/>
              </w:numPr>
            </w:pPr>
            <w:hyperlink r:id="rId120" w:history="1">
              <w:r w:rsidR="00AD7A55" w:rsidRPr="0026395A">
                <w:rPr>
                  <w:rStyle w:val="Lienhypertexte"/>
                </w:rPr>
                <w:t>http://www.sparxsystems.com/resources/xml_schema_generation.html</w:t>
              </w:r>
            </w:hyperlink>
          </w:p>
          <w:p w:rsidR="00AD7A55" w:rsidRDefault="00AD7A55" w:rsidP="002F1FD8"/>
          <w:p w:rsidR="00AD7A55" w:rsidRPr="003850B2" w:rsidRDefault="00AD7A55" w:rsidP="002F1FD8"/>
        </w:tc>
      </w:tr>
      <w:tr w:rsidR="00FC54B5" w:rsidRPr="003850B2" w:rsidTr="002F1FD8">
        <w:tc>
          <w:tcPr>
            <w:tcW w:w="3510" w:type="dxa"/>
          </w:tcPr>
          <w:p w:rsidR="00FC54B5" w:rsidRDefault="00FC54B5" w:rsidP="00AD7A55">
            <w:r>
              <w:t>Il faut d’abord configurer EA </w:t>
            </w:r>
            <w:r w:rsidR="00AD7A55">
              <w:t>(</w:t>
            </w:r>
            <w:proofErr w:type="spellStart"/>
            <w:r w:rsidR="00AD7A55">
              <w:t>cf</w:t>
            </w:r>
            <w:proofErr w:type="spellEnd"/>
            <w:r w:rsidR="00AD7A55">
              <w:t xml:space="preserve"> lien 3 ci-dessus)</w:t>
            </w:r>
          </w:p>
          <w:p w:rsidR="00FC54B5" w:rsidRDefault="00FC54B5" w:rsidP="00AA74DE">
            <w:pPr>
              <w:pStyle w:val="Paragraphedeliste"/>
              <w:numPr>
                <w:ilvl w:val="0"/>
                <w:numId w:val="11"/>
              </w:numPr>
            </w:pPr>
            <w:r>
              <w:t>Importer le package « </w:t>
            </w:r>
            <w:proofErr w:type="spellStart"/>
            <w:r>
              <w:fldChar w:fldCharType="begin"/>
            </w:r>
            <w:r>
              <w:instrText xml:space="preserve"> HYPERLINK "http://www.sparxsystems.com/downloads/profiles/XSDDataTypes.xml" \t "_blank" </w:instrText>
            </w:r>
            <w:r>
              <w:fldChar w:fldCharType="separate"/>
            </w:r>
            <w:r w:rsidRPr="005409F8">
              <w:t>XSDDataTypes</w:t>
            </w:r>
            <w:proofErr w:type="spellEnd"/>
            <w:r>
              <w:fldChar w:fldCharType="end"/>
            </w:r>
            <w:r w:rsidRPr="005409F8">
              <w:t> Package</w:t>
            </w:r>
            <w:r>
              <w:t xml:space="preserve"> » : Project-&gt;Model Import/Export-&gt;Import Package </w:t>
            </w:r>
            <w:proofErr w:type="spellStart"/>
            <w:r>
              <w:t>from</w:t>
            </w:r>
            <w:proofErr w:type="spellEnd"/>
            <w:r>
              <w:t xml:space="preserve"> XMI</w:t>
            </w:r>
          </w:p>
          <w:p w:rsidR="00FC54B5" w:rsidRDefault="00FC54B5" w:rsidP="002F1FD8"/>
        </w:tc>
        <w:tc>
          <w:tcPr>
            <w:tcW w:w="6061" w:type="dxa"/>
          </w:tcPr>
          <w:p w:rsidR="00FC54B5" w:rsidRPr="003850B2" w:rsidRDefault="00FC54B5" w:rsidP="002F1FD8">
            <w:r w:rsidRPr="005409F8">
              <w:rPr>
                <w:noProof/>
              </w:rPr>
              <w:drawing>
                <wp:inline distT="0" distB="0" distL="0" distR="0" wp14:anchorId="486CB913" wp14:editId="0E04E99E">
                  <wp:extent cx="2923713" cy="2001468"/>
                  <wp:effectExtent l="0" t="0" r="0" b="0"/>
                  <wp:docPr id="105" name="Imag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498" cy="200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FC54B5" w:rsidRDefault="00FC54B5" w:rsidP="00AA74DE">
            <w:pPr>
              <w:pStyle w:val="Paragraphedeliste"/>
              <w:numPr>
                <w:ilvl w:val="0"/>
                <w:numId w:val="11"/>
              </w:numPr>
            </w:pPr>
            <w:r>
              <w:t xml:space="preserve">Importer le profil UML pour XML : depuis le Project Browser, sélectionner l’onglet (en bas) Ressources </w:t>
            </w:r>
            <w:r w:rsidR="00DC6157">
              <w:t>(*)</w:t>
            </w:r>
            <w:r>
              <w:t>, cliquer sur UML profile et importer le fichier XSDProdile.xml</w:t>
            </w:r>
          </w:p>
          <w:p w:rsidR="00DC6157" w:rsidRDefault="00DC6157" w:rsidP="00057674">
            <w:pPr>
              <w:pStyle w:val="Paragraphedeliste"/>
              <w:ind w:left="927"/>
            </w:pPr>
          </w:p>
          <w:p w:rsidR="00057674" w:rsidRDefault="00057674" w:rsidP="00057674">
            <w:pPr>
              <w:pStyle w:val="Paragraphedeliste"/>
              <w:ind w:left="927"/>
            </w:pPr>
          </w:p>
          <w:p w:rsidR="00DC6157" w:rsidRDefault="00DC6157" w:rsidP="00DC6157">
            <w:r>
              <w:t xml:space="preserve">(*) onglet à activer avec </w:t>
            </w:r>
            <w:proofErr w:type="spellStart"/>
            <w:r>
              <w:t>View</w:t>
            </w:r>
            <w:proofErr w:type="spellEnd"/>
            <w:r>
              <w:t xml:space="preserve"> -&gt; More Project Tools -&gt; Project Ressources</w:t>
            </w:r>
          </w:p>
        </w:tc>
        <w:tc>
          <w:tcPr>
            <w:tcW w:w="6061" w:type="dxa"/>
          </w:tcPr>
          <w:p w:rsidR="00FC54B5" w:rsidRPr="003850B2" w:rsidRDefault="00FC54B5" w:rsidP="002F1FD8">
            <w:r w:rsidRPr="005409F8">
              <w:rPr>
                <w:noProof/>
              </w:rPr>
              <w:drawing>
                <wp:inline distT="0" distB="0" distL="0" distR="0" wp14:anchorId="6D831276" wp14:editId="58681E52">
                  <wp:extent cx="2596896" cy="3026809"/>
                  <wp:effectExtent l="0" t="0" r="0" b="2540"/>
                  <wp:docPr id="106" name="Imag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854" cy="3039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FC54B5" w:rsidRDefault="00FC54B5" w:rsidP="00AD164F">
            <w:r>
              <w:lastRenderedPageBreak/>
              <w:t>Une fois cette configuration effectuée, cliquer sur un package (par exemple CRE Data Model)</w:t>
            </w:r>
          </w:p>
        </w:tc>
        <w:tc>
          <w:tcPr>
            <w:tcW w:w="6061" w:type="dxa"/>
          </w:tcPr>
          <w:p w:rsidR="00FC54B5" w:rsidRPr="003850B2" w:rsidRDefault="00FC54B5" w:rsidP="002F1FD8">
            <w:r w:rsidRPr="00FC54B5">
              <w:rPr>
                <w:noProof/>
              </w:rPr>
              <w:drawing>
                <wp:inline distT="0" distB="0" distL="0" distR="0" wp14:anchorId="2D600788" wp14:editId="580DBAC8">
                  <wp:extent cx="1601273" cy="1031931"/>
                  <wp:effectExtent l="0" t="0" r="0" b="0"/>
                  <wp:docPr id="107" name="Imag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122" cy="103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FC54B5" w:rsidRPr="005E579C" w:rsidRDefault="00FC54B5" w:rsidP="00AD164F">
            <w:pPr>
              <w:rPr>
                <w:lang w:val="de-DE"/>
              </w:rPr>
            </w:pPr>
            <w:proofErr w:type="spellStart"/>
            <w:r w:rsidRPr="005E579C">
              <w:rPr>
                <w:lang w:val="de-DE"/>
              </w:rPr>
              <w:t>Cliquer</w:t>
            </w:r>
            <w:proofErr w:type="spellEnd"/>
            <w:r w:rsidRPr="005E579C">
              <w:rPr>
                <w:lang w:val="de-DE"/>
              </w:rPr>
              <w:t xml:space="preserve"> </w:t>
            </w:r>
            <w:proofErr w:type="spellStart"/>
            <w:r w:rsidRPr="005E579C">
              <w:rPr>
                <w:lang w:val="de-DE"/>
              </w:rPr>
              <w:t>sur</w:t>
            </w:r>
            <w:proofErr w:type="spellEnd"/>
            <w:r w:rsidRPr="005E579C">
              <w:rPr>
                <w:lang w:val="de-DE"/>
              </w:rPr>
              <w:t xml:space="preserve"> Tools-&gt;XML Schema-&gt;</w:t>
            </w:r>
            <w:proofErr w:type="spellStart"/>
            <w:r w:rsidRPr="005E579C">
              <w:rPr>
                <w:lang w:val="de-DE"/>
              </w:rPr>
              <w:t>Generate</w:t>
            </w:r>
            <w:proofErr w:type="spellEnd"/>
            <w:r w:rsidRPr="005E579C">
              <w:rPr>
                <w:lang w:val="de-DE"/>
              </w:rPr>
              <w:t xml:space="preserve"> XML Schema</w:t>
            </w:r>
          </w:p>
        </w:tc>
        <w:tc>
          <w:tcPr>
            <w:tcW w:w="6061" w:type="dxa"/>
          </w:tcPr>
          <w:p w:rsidR="00FC54B5" w:rsidRPr="00FC54B5" w:rsidRDefault="00FC54B5" w:rsidP="002F1FD8">
            <w:r w:rsidRPr="00FC54B5">
              <w:rPr>
                <w:noProof/>
              </w:rPr>
              <w:drawing>
                <wp:inline distT="0" distB="0" distL="0" distR="0" wp14:anchorId="21C36459" wp14:editId="5FED6E11">
                  <wp:extent cx="2071155" cy="2142115"/>
                  <wp:effectExtent l="0" t="0" r="5715" b="0"/>
                  <wp:docPr id="108" name="Imag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692" cy="214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FC54B5" w:rsidRDefault="00FC54B5" w:rsidP="00AD164F">
            <w:r>
              <w:t xml:space="preserve">Le fichier « CRE Data Model.xsd » est </w:t>
            </w:r>
            <w:proofErr w:type="spellStart"/>
            <w:r>
              <w:t>crée</w:t>
            </w:r>
            <w:proofErr w:type="spellEnd"/>
            <w:r>
              <w:t xml:space="preserve"> dans le bureau.</w:t>
            </w:r>
          </w:p>
          <w:p w:rsidR="00FC54B5" w:rsidRDefault="00FC54B5" w:rsidP="00AD164F"/>
        </w:tc>
        <w:tc>
          <w:tcPr>
            <w:tcW w:w="6061" w:type="dxa"/>
          </w:tcPr>
          <w:p w:rsidR="00FC54B5" w:rsidRPr="003850B2" w:rsidRDefault="00FC54B5" w:rsidP="002F1FD8">
            <w:r w:rsidRPr="00FC54B5">
              <w:rPr>
                <w:noProof/>
              </w:rPr>
              <w:drawing>
                <wp:inline distT="0" distB="0" distL="0" distR="0" wp14:anchorId="32A463CF" wp14:editId="6795C9AC">
                  <wp:extent cx="2918765" cy="1224479"/>
                  <wp:effectExtent l="0" t="0" r="0" b="0"/>
                  <wp:docPr id="109" name="Imag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954" cy="122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496ADF" w:rsidRDefault="00496ADF" w:rsidP="002F1FD8">
            <w:r>
              <w:t>Note : il est aussi possible de créer directement des schémas.</w:t>
            </w:r>
          </w:p>
          <w:p w:rsidR="00496ADF" w:rsidRDefault="00496ADF" w:rsidP="002F1FD8"/>
          <w:p w:rsidR="00FC54B5" w:rsidRDefault="00FC54B5" w:rsidP="002F1FD8">
            <w:r>
              <w:t xml:space="preserve">Depuis le menu (à gauche) de la </w:t>
            </w:r>
            <w:proofErr w:type="spellStart"/>
            <w:r>
              <w:t>ToolBox</w:t>
            </w:r>
            <w:proofErr w:type="spellEnd"/>
            <w:r>
              <w:t xml:space="preserve">, ajouter le menu supplémentaire « XML schéma » en cliquant sur « More </w:t>
            </w:r>
            <w:proofErr w:type="spellStart"/>
            <w:r>
              <w:t>tools</w:t>
            </w:r>
            <w:proofErr w:type="spellEnd"/>
            <w:r>
              <w:t> »</w:t>
            </w:r>
          </w:p>
        </w:tc>
        <w:tc>
          <w:tcPr>
            <w:tcW w:w="6061" w:type="dxa"/>
          </w:tcPr>
          <w:p w:rsidR="00FC54B5" w:rsidRDefault="00FC54B5" w:rsidP="002F1FD8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FC54B5" w:rsidRDefault="00FC54B5" w:rsidP="002F1FD8">
            <w:pPr>
              <w:rPr>
                <w:noProof/>
              </w:rPr>
            </w:pPr>
            <w:r w:rsidRPr="00AD164F">
              <w:rPr>
                <w:noProof/>
              </w:rPr>
              <w:drawing>
                <wp:inline distT="0" distB="0" distL="0" distR="0" wp14:anchorId="7866C4A4" wp14:editId="1992BCC5">
                  <wp:extent cx="2514951" cy="362001"/>
                  <wp:effectExtent l="0" t="0" r="0" b="0"/>
                  <wp:docPr id="104" name="Imag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54B5" w:rsidRDefault="00FC54B5" w:rsidP="002F1FD8">
            <w:pPr>
              <w:rPr>
                <w:noProof/>
              </w:rPr>
            </w:pPr>
          </w:p>
          <w:p w:rsidR="00FC54B5" w:rsidRPr="003850B2" w:rsidRDefault="00FC54B5" w:rsidP="002F1FD8">
            <w:r w:rsidRPr="00AD164F">
              <w:rPr>
                <w:noProof/>
              </w:rPr>
              <w:drawing>
                <wp:inline distT="0" distB="0" distL="0" distR="0" wp14:anchorId="2D608857" wp14:editId="6B5B42FA">
                  <wp:extent cx="1894637" cy="896750"/>
                  <wp:effectExtent l="0" t="0" r="0" b="0"/>
                  <wp:docPr id="103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841" cy="89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164F" w:rsidRDefault="00AD164F" w:rsidP="00AD164F"/>
    <w:p w:rsidR="00AD164F" w:rsidRDefault="00AD164F" w:rsidP="00AD164F"/>
    <w:p w:rsidR="00AD164F" w:rsidRDefault="00AD164F" w:rsidP="00A649C0">
      <w:pPr>
        <w:pStyle w:val="Paragraphedeliste"/>
      </w:pPr>
    </w:p>
    <w:p w:rsidR="00AD7A55" w:rsidRDefault="00AD7A55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C57C73" w:rsidRDefault="00C57C73" w:rsidP="00CA67B3">
      <w:pPr>
        <w:pStyle w:val="Titre2"/>
      </w:pPr>
      <w:bookmarkStart w:id="23" w:name="_Toc436750944"/>
      <w:r>
        <w:lastRenderedPageBreak/>
        <w:t>Créer un « Mind Mapping »</w:t>
      </w:r>
      <w:bookmarkEnd w:id="23"/>
    </w:p>
    <w:p w:rsidR="009517D5" w:rsidRDefault="009517D5" w:rsidP="00A649C0"/>
    <w:p w:rsidR="002E229E" w:rsidRDefault="002E229E" w:rsidP="00A649C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061"/>
      </w:tblGrid>
      <w:tr w:rsidR="002E229E" w:rsidRPr="003850B2" w:rsidTr="002E229E">
        <w:tc>
          <w:tcPr>
            <w:tcW w:w="3510" w:type="dxa"/>
          </w:tcPr>
          <w:p w:rsidR="002E229E" w:rsidRDefault="002E229E" w:rsidP="002F1FD8">
            <w:r>
              <w:t xml:space="preserve">Depuis un point d’entrée dans le </w:t>
            </w:r>
            <w:proofErr w:type="spellStart"/>
            <w:r>
              <w:t>project</w:t>
            </w:r>
            <w:proofErr w:type="spellEnd"/>
            <w:r>
              <w:t xml:space="preserve"> Browser (par exemple sous CDC),</w:t>
            </w:r>
          </w:p>
          <w:p w:rsidR="002E229E" w:rsidRDefault="002E229E" w:rsidP="002F1FD8">
            <w:r>
              <w:t>Choisir l’ajout utilisant le « </w:t>
            </w:r>
            <w:proofErr w:type="spellStart"/>
            <w:r>
              <w:t>Wizard</w:t>
            </w:r>
            <w:proofErr w:type="spellEnd"/>
            <w:r>
              <w:t xml:space="preserve"> » : </w:t>
            </w:r>
            <w:proofErr w:type="spellStart"/>
            <w:r>
              <w:t>Add</w:t>
            </w:r>
            <w:proofErr w:type="spellEnd"/>
            <w:r>
              <w:t xml:space="preserve"> -&gt; </w:t>
            </w:r>
            <w:proofErr w:type="spellStart"/>
            <w:r>
              <w:t>Add</w:t>
            </w:r>
            <w:proofErr w:type="spellEnd"/>
            <w:r>
              <w:t xml:space="preserve"> a new model </w:t>
            </w:r>
            <w:proofErr w:type="spellStart"/>
            <w:r>
              <w:t>using</w:t>
            </w:r>
            <w:proofErr w:type="spellEnd"/>
            <w:r>
              <w:t xml:space="preserve"> </w:t>
            </w:r>
            <w:proofErr w:type="spellStart"/>
            <w:r>
              <w:t>Wizard</w:t>
            </w:r>
            <w:proofErr w:type="spellEnd"/>
          </w:p>
        </w:tc>
        <w:tc>
          <w:tcPr>
            <w:tcW w:w="6061" w:type="dxa"/>
          </w:tcPr>
          <w:p w:rsidR="002E229E" w:rsidRPr="003850B2" w:rsidRDefault="002E229E" w:rsidP="002F1FD8">
            <w:r w:rsidRPr="002E229E">
              <w:rPr>
                <w:noProof/>
              </w:rPr>
              <w:drawing>
                <wp:inline distT="0" distB="0" distL="0" distR="0" wp14:anchorId="272554B4" wp14:editId="5E2F35CF">
                  <wp:extent cx="4558805" cy="1385187"/>
                  <wp:effectExtent l="0" t="0" r="0" b="5715"/>
                  <wp:docPr id="87" name="Imag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464" cy="138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</w:tr>
      <w:tr w:rsidR="002E229E" w:rsidRPr="003850B2" w:rsidTr="002E229E">
        <w:tc>
          <w:tcPr>
            <w:tcW w:w="3510" w:type="dxa"/>
          </w:tcPr>
          <w:p w:rsidR="002E229E" w:rsidRDefault="002E229E" w:rsidP="002F1FD8">
            <w:r>
              <w:t>Renommer le titre de haut niveau (par exemple «  tutoriel EA »</w:t>
            </w:r>
          </w:p>
          <w:p w:rsidR="002E229E" w:rsidRDefault="002E229E" w:rsidP="00AA74DE">
            <w:pPr>
              <w:pStyle w:val="Paragraphedeliste"/>
              <w:numPr>
                <w:ilvl w:val="0"/>
                <w:numId w:val="6"/>
              </w:numPr>
            </w:pPr>
            <w:r>
              <w:t xml:space="preserve">renommer chaque </w:t>
            </w:r>
            <w:proofErr w:type="spellStart"/>
            <w:r>
              <w:t>élement</w:t>
            </w:r>
            <w:proofErr w:type="spellEnd"/>
            <w:r>
              <w:t xml:space="preserve"> du </w:t>
            </w:r>
            <w:proofErr w:type="spellStart"/>
            <w:r>
              <w:t>MindMapping</w:t>
            </w:r>
            <w:proofErr w:type="spellEnd"/>
          </w:p>
          <w:p w:rsidR="002E229E" w:rsidRDefault="002E229E" w:rsidP="00AA74DE">
            <w:pPr>
              <w:pStyle w:val="Paragraphedeliste"/>
              <w:numPr>
                <w:ilvl w:val="0"/>
                <w:numId w:val="6"/>
              </w:numPr>
            </w:pPr>
            <w:r>
              <w:t xml:space="preserve">ou ajouter ces éléments depuis la </w:t>
            </w:r>
            <w:proofErr w:type="spellStart"/>
            <w:r>
              <w:t>ToolBox</w:t>
            </w:r>
            <w:proofErr w:type="spellEnd"/>
          </w:p>
        </w:tc>
        <w:tc>
          <w:tcPr>
            <w:tcW w:w="6061" w:type="dxa"/>
          </w:tcPr>
          <w:p w:rsidR="002E229E" w:rsidRPr="002E229E" w:rsidRDefault="002E229E" w:rsidP="002F1FD8">
            <w:pPr>
              <w:rPr>
                <w:noProof/>
              </w:rPr>
            </w:pPr>
            <w:r w:rsidRPr="002E229E">
              <w:rPr>
                <w:noProof/>
              </w:rPr>
              <w:drawing>
                <wp:inline distT="0" distB="0" distL="0" distR="0" wp14:anchorId="54303DC9" wp14:editId="59BF1DF6">
                  <wp:extent cx="1482007" cy="1114843"/>
                  <wp:effectExtent l="0" t="0" r="4445" b="9525"/>
                  <wp:docPr id="88" name="Imag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534" cy="11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29E" w:rsidRPr="003850B2" w:rsidTr="002E229E">
        <w:tc>
          <w:tcPr>
            <w:tcW w:w="3510" w:type="dxa"/>
          </w:tcPr>
          <w:p w:rsidR="002E229E" w:rsidRDefault="002E229E" w:rsidP="002F1FD8">
            <w:r>
              <w:t xml:space="preserve">Mettre en forme en sélectionnant les </w:t>
            </w:r>
            <w:r w:rsidR="002E6A03">
              <w:t>éléments</w:t>
            </w:r>
            <w:r>
              <w:t xml:space="preserve"> graphiques et en utilisant les fonctionnalités d’arrangement de la </w:t>
            </w:r>
            <w:r w:rsidR="002E6A03">
              <w:t>fenêtre</w:t>
            </w:r>
            <w:r>
              <w:t xml:space="preserve"> principale</w:t>
            </w:r>
          </w:p>
        </w:tc>
        <w:tc>
          <w:tcPr>
            <w:tcW w:w="6061" w:type="dxa"/>
          </w:tcPr>
          <w:p w:rsidR="002E229E" w:rsidRPr="002E229E" w:rsidRDefault="002E229E" w:rsidP="002F1FD8">
            <w:pPr>
              <w:rPr>
                <w:noProof/>
              </w:rPr>
            </w:pPr>
            <w:r w:rsidRPr="002E229E">
              <w:rPr>
                <w:noProof/>
              </w:rPr>
              <w:drawing>
                <wp:inline distT="0" distB="0" distL="0" distR="0" wp14:anchorId="13ED4D52" wp14:editId="11BC0C4C">
                  <wp:extent cx="1951206" cy="1877702"/>
                  <wp:effectExtent l="0" t="0" r="0" b="8255"/>
                  <wp:docPr id="89" name="Imag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548" cy="1878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9D4" w:rsidRPr="003850B2" w:rsidTr="002E229E">
        <w:tc>
          <w:tcPr>
            <w:tcW w:w="3510" w:type="dxa"/>
          </w:tcPr>
          <w:p w:rsidR="00EB79D4" w:rsidRDefault="00EB79D4" w:rsidP="002F1FD8">
            <w:r>
              <w:lastRenderedPageBreak/>
              <w:t>Exemple produit en quelques minutes :</w:t>
            </w:r>
          </w:p>
        </w:tc>
        <w:tc>
          <w:tcPr>
            <w:tcW w:w="6061" w:type="dxa"/>
          </w:tcPr>
          <w:p w:rsidR="00EB79D4" w:rsidRPr="002E229E" w:rsidRDefault="00DE0A65" w:rsidP="002F1FD8">
            <w:pPr>
              <w:rPr>
                <w:noProof/>
              </w:rPr>
            </w:pPr>
            <w:r w:rsidRPr="00DE0A65">
              <w:rPr>
                <w:noProof/>
              </w:rPr>
              <w:drawing>
                <wp:inline distT="0" distB="0" distL="0" distR="0" wp14:anchorId="76307A5A" wp14:editId="3CD2B81F">
                  <wp:extent cx="2553005" cy="2719386"/>
                  <wp:effectExtent l="0" t="0" r="0" b="5080"/>
                  <wp:docPr id="91" name="Imag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158" cy="2720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21F" w:rsidRPr="00CA67B3" w:rsidRDefault="000D421F" w:rsidP="00CA67B3">
      <w:pPr>
        <w:pStyle w:val="Titre2"/>
      </w:pPr>
      <w:bookmarkStart w:id="24" w:name="_Toc436750945"/>
      <w:r w:rsidRPr="00CA67B3">
        <w:t>Importer du code source et le modifier</w:t>
      </w:r>
      <w:bookmarkEnd w:id="24"/>
    </w:p>
    <w:p w:rsidR="000D421F" w:rsidRDefault="000D421F" w:rsidP="000D421F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061"/>
      </w:tblGrid>
      <w:tr w:rsidR="0047645D" w:rsidRPr="003850B2" w:rsidTr="00C1567D">
        <w:tc>
          <w:tcPr>
            <w:tcW w:w="3510" w:type="dxa"/>
          </w:tcPr>
          <w:p w:rsidR="0047645D" w:rsidRDefault="0047645D" w:rsidP="00C1567D">
            <w:r>
              <w:t>Ajouter un nouveau projet</w:t>
            </w:r>
          </w:p>
        </w:tc>
        <w:tc>
          <w:tcPr>
            <w:tcW w:w="6061" w:type="dxa"/>
          </w:tcPr>
          <w:p w:rsidR="0047645D" w:rsidRDefault="0047645D" w:rsidP="00C1567D">
            <w:r w:rsidRPr="00E33D6C">
              <w:rPr>
                <w:noProof/>
              </w:rPr>
              <w:drawing>
                <wp:inline distT="0" distB="0" distL="0" distR="0" wp14:anchorId="17269534" wp14:editId="3E36A07E">
                  <wp:extent cx="1644555" cy="1150586"/>
                  <wp:effectExtent l="0" t="0" r="0" b="0"/>
                  <wp:docPr id="85" name="Imag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055" cy="115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3D6C">
              <w:rPr>
                <w:noProof/>
              </w:rPr>
              <w:drawing>
                <wp:inline distT="0" distB="0" distL="0" distR="0" wp14:anchorId="50B7C8E1" wp14:editId="35A2480A">
                  <wp:extent cx="3213670" cy="498143"/>
                  <wp:effectExtent l="0" t="0" r="6350" b="0"/>
                  <wp:docPr id="110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552" cy="49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47645D" w:rsidP="0047645D">
            <w:pPr>
              <w:ind w:left="0"/>
            </w:pPr>
            <w:r>
              <w:t>Créer un diagramme de classe</w:t>
            </w:r>
          </w:p>
        </w:tc>
        <w:tc>
          <w:tcPr>
            <w:tcW w:w="6061" w:type="dxa"/>
          </w:tcPr>
          <w:p w:rsidR="0047645D" w:rsidRPr="002E229E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2DB27B7B" wp14:editId="3337DAFA">
                  <wp:extent cx="3356377" cy="1466603"/>
                  <wp:effectExtent l="0" t="0" r="0" b="635"/>
                  <wp:docPr id="123" name="Imag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913" cy="146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47645D" w:rsidP="00C1567D">
            <w:r>
              <w:t>Effacer les éléments crées</w:t>
            </w:r>
          </w:p>
        </w:tc>
        <w:tc>
          <w:tcPr>
            <w:tcW w:w="6061" w:type="dxa"/>
          </w:tcPr>
          <w:p w:rsidR="0047645D" w:rsidRPr="002E229E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00D872A1" wp14:editId="0AB23ABF">
                  <wp:extent cx="2106671" cy="1276597"/>
                  <wp:effectExtent l="0" t="0" r="8255" b="0"/>
                  <wp:docPr id="124" name="Imag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268" cy="127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47645D" w:rsidP="00C1567D">
            <w:r>
              <w:lastRenderedPageBreak/>
              <w:t>Importer tout un répertoire de code source (C++)</w:t>
            </w:r>
          </w:p>
        </w:tc>
        <w:tc>
          <w:tcPr>
            <w:tcW w:w="6061" w:type="dxa"/>
          </w:tcPr>
          <w:p w:rsidR="0047645D" w:rsidRPr="002E229E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728463F6" wp14:editId="5BFBD102">
                  <wp:extent cx="3331029" cy="1961220"/>
                  <wp:effectExtent l="0" t="0" r="3175" b="1270"/>
                  <wp:docPr id="130" name="Imag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986" cy="196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C1567D" w:rsidP="00C1567D">
            <w:r>
              <w:t>Valider</w:t>
            </w:r>
            <w:r w:rsidR="0047645D">
              <w:t xml:space="preserve"> les choix par défaut (C++)</w:t>
            </w:r>
          </w:p>
        </w:tc>
        <w:tc>
          <w:tcPr>
            <w:tcW w:w="6061" w:type="dxa"/>
          </w:tcPr>
          <w:p w:rsidR="0047645D" w:rsidRPr="0047645D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668E2CE4" wp14:editId="775D07A2">
                  <wp:extent cx="1839353" cy="1802484"/>
                  <wp:effectExtent l="0" t="0" r="8890" b="7620"/>
                  <wp:docPr id="133" name="Imag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302" cy="1803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C1567D" w:rsidP="00C1567D">
            <w:r>
              <w:t>Cliquer</w:t>
            </w:r>
            <w:r w:rsidR="0047645D">
              <w:t xml:space="preserve"> sur la vue</w:t>
            </w:r>
          </w:p>
          <w:p w:rsidR="0047645D" w:rsidRDefault="0047645D" w:rsidP="00C1567D">
            <w:r w:rsidRPr="0047645D">
              <w:rPr>
                <w:noProof/>
              </w:rPr>
              <w:drawing>
                <wp:inline distT="0" distB="0" distL="0" distR="0" wp14:anchorId="46FAC5C4" wp14:editId="1D81CA0B">
                  <wp:extent cx="1524823" cy="765958"/>
                  <wp:effectExtent l="0" t="0" r="0" b="0"/>
                  <wp:docPr id="135" name="Imag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240" cy="767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</w:tcPr>
          <w:p w:rsidR="0047645D" w:rsidRPr="0047645D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1730D9AC" wp14:editId="481B4E83">
                  <wp:extent cx="3164774" cy="1579022"/>
                  <wp:effectExtent l="0" t="0" r="0" b="2540"/>
                  <wp:docPr id="134" name="Imag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805" cy="158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67D" w:rsidRPr="003850B2" w:rsidTr="00C1567D">
        <w:tc>
          <w:tcPr>
            <w:tcW w:w="3510" w:type="dxa"/>
          </w:tcPr>
          <w:p w:rsidR="00C1567D" w:rsidRDefault="00C1567D" w:rsidP="00C1567D">
            <w:r>
              <w:t>Afficher le code source</w:t>
            </w:r>
            <w:r w:rsidR="009B5EE0">
              <w:t xml:space="preserve"> Bus</w:t>
            </w:r>
            <w:r w:rsidR="00325EE4">
              <w:t>iness Software</w:t>
            </w:r>
            <w:r w:rsidR="009B5EE0">
              <w:t xml:space="preserve"> avec F12</w:t>
            </w:r>
            <w:r w:rsidR="00C22449">
              <w:t xml:space="preserve"> ou </w:t>
            </w:r>
            <w:proofErr w:type="spellStart"/>
            <w:r w:rsidR="00C22449" w:rsidRPr="0010522A">
              <w:rPr>
                <w:i/>
              </w:rPr>
              <w:t>View</w:t>
            </w:r>
            <w:proofErr w:type="spellEnd"/>
            <w:r w:rsidR="00C22449" w:rsidRPr="0010522A">
              <w:rPr>
                <w:i/>
              </w:rPr>
              <w:t xml:space="preserve"> Source Code…</w:t>
            </w:r>
          </w:p>
        </w:tc>
        <w:tc>
          <w:tcPr>
            <w:tcW w:w="6061" w:type="dxa"/>
          </w:tcPr>
          <w:p w:rsidR="00C1567D" w:rsidRPr="0047645D" w:rsidRDefault="00325EE4" w:rsidP="00C1567D">
            <w:pPr>
              <w:rPr>
                <w:noProof/>
              </w:rPr>
            </w:pPr>
            <w:r w:rsidRPr="00325EE4">
              <w:rPr>
                <w:noProof/>
              </w:rPr>
              <w:drawing>
                <wp:inline distT="0" distB="0" distL="0" distR="0" wp14:anchorId="5A9FC5D0" wp14:editId="3E74AEAE">
                  <wp:extent cx="1160436" cy="1357957"/>
                  <wp:effectExtent l="0" t="0" r="1905" b="0"/>
                  <wp:docPr id="137" name="Imag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295" cy="1360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67D" w:rsidRPr="003850B2" w:rsidTr="00C1567D">
        <w:tc>
          <w:tcPr>
            <w:tcW w:w="3510" w:type="dxa"/>
          </w:tcPr>
          <w:p w:rsidR="00C1567D" w:rsidRDefault="00C1567D" w:rsidP="00C1567D">
            <w:r>
              <w:t>Editer le code et ajouter les lignes suivantes 25 et 32 ci-contre</w:t>
            </w:r>
          </w:p>
        </w:tc>
        <w:tc>
          <w:tcPr>
            <w:tcW w:w="6061" w:type="dxa"/>
          </w:tcPr>
          <w:p w:rsidR="00C1567D" w:rsidRPr="0047645D" w:rsidRDefault="00C1567D" w:rsidP="00C1567D">
            <w:pPr>
              <w:rPr>
                <w:noProof/>
              </w:rPr>
            </w:pPr>
            <w:r w:rsidRPr="00C1567D">
              <w:rPr>
                <w:noProof/>
              </w:rPr>
              <w:drawing>
                <wp:inline distT="0" distB="0" distL="0" distR="0" wp14:anchorId="1D5E1531" wp14:editId="3D5FB352">
                  <wp:extent cx="3282455" cy="801040"/>
                  <wp:effectExtent l="0" t="0" r="0" b="0"/>
                  <wp:docPr id="136" name="Imag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373" cy="80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449" w:rsidRPr="003850B2" w:rsidTr="00C1567D">
        <w:tc>
          <w:tcPr>
            <w:tcW w:w="3510" w:type="dxa"/>
          </w:tcPr>
          <w:p w:rsidR="00C22449" w:rsidRDefault="00C22449" w:rsidP="00C1567D">
            <w:r>
              <w:lastRenderedPageBreak/>
              <w:t xml:space="preserve">Synchroniser ensuite le modèle : </w:t>
            </w:r>
            <w:proofErr w:type="spellStart"/>
            <w:r w:rsidRPr="0010522A">
              <w:rPr>
                <w:i/>
              </w:rPr>
              <w:t>Synchonize</w:t>
            </w:r>
            <w:proofErr w:type="spellEnd"/>
            <w:r w:rsidRPr="0010522A">
              <w:rPr>
                <w:i/>
              </w:rPr>
              <w:t xml:space="preserve"> </w:t>
            </w:r>
            <w:proofErr w:type="spellStart"/>
            <w:r w:rsidRPr="0010522A">
              <w:rPr>
                <w:i/>
              </w:rPr>
              <w:t>with</w:t>
            </w:r>
            <w:proofErr w:type="spellEnd"/>
            <w:r w:rsidRPr="0010522A">
              <w:rPr>
                <w:i/>
              </w:rPr>
              <w:t xml:space="preserve"> code…</w:t>
            </w:r>
          </w:p>
        </w:tc>
        <w:tc>
          <w:tcPr>
            <w:tcW w:w="6061" w:type="dxa"/>
          </w:tcPr>
          <w:p w:rsidR="00C22449" w:rsidRPr="00C1567D" w:rsidRDefault="00C22449" w:rsidP="00C1567D">
            <w:pPr>
              <w:rPr>
                <w:noProof/>
              </w:rPr>
            </w:pPr>
            <w:r w:rsidRPr="00C22449">
              <w:rPr>
                <w:noProof/>
              </w:rPr>
              <w:drawing>
                <wp:inline distT="0" distB="0" distL="0" distR="0" wp14:anchorId="1B6F2550" wp14:editId="11F71D58">
                  <wp:extent cx="1988449" cy="599117"/>
                  <wp:effectExtent l="0" t="0" r="0" b="0"/>
                  <wp:docPr id="138" name="Imag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674" cy="599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21F" w:rsidRDefault="000D421F" w:rsidP="000D421F"/>
    <w:p w:rsidR="00B57FE8" w:rsidRDefault="00731E00" w:rsidP="00A649C0">
      <w:pPr>
        <w:pStyle w:val="Titre1"/>
      </w:pPr>
      <w:bookmarkStart w:id="25" w:name="_Toc436750946"/>
      <w:r>
        <w:lastRenderedPageBreak/>
        <w:t>Analyse des modeles du projet</w:t>
      </w:r>
      <w:bookmarkEnd w:id="25"/>
    </w:p>
    <w:p w:rsidR="006811BE" w:rsidRDefault="006811BE" w:rsidP="00CA67B3">
      <w:pPr>
        <w:pStyle w:val="Titre2"/>
      </w:pPr>
      <w:bookmarkStart w:id="26" w:name="_Toc436750947"/>
      <w:r>
        <w:t>Introduction</w:t>
      </w:r>
      <w:bookmarkEnd w:id="26"/>
    </w:p>
    <w:p w:rsidR="00E33D6C" w:rsidRDefault="00E33D6C" w:rsidP="00A649C0"/>
    <w:p w:rsidR="006811BE" w:rsidRDefault="006811BE" w:rsidP="00A649C0">
      <w:pPr>
        <w:pStyle w:val="StylePuce2"/>
      </w:pPr>
      <w:r>
        <w:t xml:space="preserve">But de cette analyse </w:t>
      </w:r>
      <w:r w:rsidRPr="002C2CA3">
        <w:t>des modèles envoyés par FP le 19/03/15</w:t>
      </w:r>
      <w:r>
        <w:t xml:space="preserve"> : </w:t>
      </w:r>
    </w:p>
    <w:p w:rsidR="006811BE" w:rsidRDefault="006811BE" w:rsidP="00AA74DE">
      <w:pPr>
        <w:pStyle w:val="StylePuce2"/>
        <w:numPr>
          <w:ilvl w:val="0"/>
          <w:numId w:val="6"/>
        </w:numPr>
      </w:pPr>
      <w:r>
        <w:t>accéder à tous les modèles</w:t>
      </w:r>
    </w:p>
    <w:p w:rsidR="006811BE" w:rsidRDefault="006811BE" w:rsidP="00AA74DE">
      <w:pPr>
        <w:pStyle w:val="StylePuce2"/>
        <w:numPr>
          <w:ilvl w:val="0"/>
          <w:numId w:val="6"/>
        </w:numPr>
      </w:pPr>
      <w:r>
        <w:t xml:space="preserve">pouvoir les interpréter : </w:t>
      </w:r>
    </w:p>
    <w:p w:rsidR="006811BE" w:rsidRDefault="006811BE" w:rsidP="00AA74DE">
      <w:pPr>
        <w:pStyle w:val="StylePuce2"/>
        <w:numPr>
          <w:ilvl w:val="1"/>
          <w:numId w:val="6"/>
        </w:numPr>
      </w:pPr>
      <w:r>
        <w:t>but du chacun des schémas,</w:t>
      </w:r>
    </w:p>
    <w:p w:rsidR="006811BE" w:rsidRDefault="006811BE" w:rsidP="00AA74DE">
      <w:pPr>
        <w:pStyle w:val="StylePuce2"/>
        <w:numPr>
          <w:ilvl w:val="1"/>
          <w:numId w:val="6"/>
        </w:numPr>
      </w:pPr>
      <w:r>
        <w:t>et description (en texte ou en liens vers des sites internet d’aide)</w:t>
      </w:r>
    </w:p>
    <w:p w:rsidR="006811BE" w:rsidRDefault="006811BE" w:rsidP="00A649C0">
      <w:pPr>
        <w:pStyle w:val="StylePuce2"/>
      </w:pPr>
    </w:p>
    <w:p w:rsidR="006811BE" w:rsidRDefault="006811BE" w:rsidP="00A649C0">
      <w:pPr>
        <w:pStyle w:val="StylePuce2"/>
      </w:pPr>
      <w:r>
        <w:t>Modèles livrés le 19/03/15 :</w:t>
      </w:r>
    </w:p>
    <w:p w:rsidR="006811BE" w:rsidRDefault="006811BE" w:rsidP="00A649C0">
      <w:pPr>
        <w:pStyle w:val="StylePuce2"/>
      </w:pPr>
      <w:r>
        <w:rPr>
          <w:noProof/>
        </w:rPr>
        <w:drawing>
          <wp:inline distT="0" distB="0" distL="0" distR="0" wp14:anchorId="01B457E7" wp14:editId="7E9CE7AB">
            <wp:extent cx="5875655" cy="511810"/>
            <wp:effectExtent l="19050" t="19050" r="10795" b="2159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51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11BE" w:rsidRDefault="006811BE" w:rsidP="00CA67B3">
      <w:pPr>
        <w:pStyle w:val="Titre2"/>
      </w:pPr>
      <w:bookmarkStart w:id="27" w:name="_Toc436750948"/>
      <w:r>
        <w:t>Documents associés</w:t>
      </w:r>
      <w:bookmarkEnd w:id="27"/>
    </w:p>
    <w:p w:rsidR="006811BE" w:rsidRDefault="006811BE" w:rsidP="00A649C0">
      <w:r>
        <w:t>Les documents de design associés à cette livraison de modèles sont ceux cités dans « </w:t>
      </w:r>
      <w:r w:rsidRPr="00B93B67">
        <w:t>System Software Design</w:t>
      </w:r>
      <w:r>
        <w:t xml:space="preserve"> », </w:t>
      </w:r>
      <w:r w:rsidRPr="00B93B67">
        <w:t>CG2-DCD-62-1001-TVUK</w:t>
      </w:r>
      <w:r>
        <w:t xml:space="preserve"> V1.0 §1.1:</w:t>
      </w:r>
    </w:p>
    <w:p w:rsidR="006811BE" w:rsidRPr="005E579C" w:rsidRDefault="006811BE" w:rsidP="006811BE">
      <w:pPr>
        <w:pStyle w:val="Default"/>
        <w:rPr>
          <w:rFonts w:ascii="Arial" w:hAnsi="Arial" w:cs="Arial"/>
          <w:sz w:val="20"/>
          <w:szCs w:val="20"/>
          <w:lang w:val="en-GB"/>
        </w:rPr>
      </w:pPr>
      <w:r w:rsidRPr="005E579C">
        <w:rPr>
          <w:lang w:val="en-GB"/>
        </w:rPr>
        <w:t>« </w:t>
      </w:r>
      <w:r w:rsidRPr="005E579C">
        <w:rPr>
          <w:rFonts w:ascii="Arial" w:hAnsi="Arial" w:cs="Arial"/>
          <w:sz w:val="20"/>
          <w:szCs w:val="20"/>
          <w:lang w:val="en-GB"/>
        </w:rPr>
        <w:t xml:space="preserve">The Design is composed by the following documents: </w:t>
      </w:r>
    </w:p>
    <w:p w:rsidR="006811BE" w:rsidRPr="005E579C" w:rsidRDefault="006811BE" w:rsidP="00AA74DE">
      <w:pPr>
        <w:pStyle w:val="Paragraphedeliste"/>
        <w:numPr>
          <w:ilvl w:val="0"/>
          <w:numId w:val="9"/>
        </w:numPr>
        <w:rPr>
          <w:lang w:val="en-GB"/>
        </w:rPr>
      </w:pPr>
      <w:r w:rsidRPr="005E579C">
        <w:rPr>
          <w:rFonts w:ascii="Calibri" w:hAnsi="Calibri" w:cs="Calibri"/>
          <w:b/>
          <w:bCs/>
          <w:sz w:val="22"/>
          <w:szCs w:val="22"/>
          <w:lang w:val="en-GB"/>
        </w:rPr>
        <w:t>CG2-DCD-62-1001-TVUK_1.0 System DCD</w:t>
      </w:r>
      <w:r w:rsidRPr="005E579C">
        <w:rPr>
          <w:lang w:val="en-GB"/>
        </w:rPr>
        <w:t xml:space="preserve">, it is this document which provides the system level design of the CDC. </w:t>
      </w:r>
    </w:p>
    <w:p w:rsidR="006811BE" w:rsidRPr="005E579C" w:rsidRDefault="006811BE" w:rsidP="00AA74DE">
      <w:pPr>
        <w:pStyle w:val="Paragraphedeliste"/>
        <w:numPr>
          <w:ilvl w:val="0"/>
          <w:numId w:val="9"/>
        </w:numPr>
        <w:rPr>
          <w:lang w:val="en-GB"/>
        </w:rPr>
      </w:pPr>
      <w:r w:rsidRPr="005E579C">
        <w:rPr>
          <w:b/>
          <w:bCs/>
          <w:lang w:val="en-GB"/>
        </w:rPr>
        <w:t xml:space="preserve">CG2-DCD-62-1004-TVUK_1.0 Server </w:t>
      </w:r>
      <w:proofErr w:type="gramStart"/>
      <w:r w:rsidRPr="005E579C">
        <w:rPr>
          <w:b/>
          <w:bCs/>
          <w:lang w:val="en-GB"/>
        </w:rPr>
        <w:t>DCD</w:t>
      </w:r>
      <w:r w:rsidRPr="005E579C">
        <w:rPr>
          <w:lang w:val="en-GB"/>
        </w:rPr>
        <w:t>,</w:t>
      </w:r>
      <w:proofErr w:type="gramEnd"/>
      <w:r w:rsidRPr="005E579C">
        <w:rPr>
          <w:lang w:val="en-GB"/>
        </w:rPr>
        <w:t xml:space="preserve"> contains the Software Detailed Design of the Server subsystem. </w:t>
      </w:r>
    </w:p>
    <w:p w:rsidR="006811BE" w:rsidRPr="005E579C" w:rsidRDefault="006811BE" w:rsidP="00AA74DE">
      <w:pPr>
        <w:pStyle w:val="Paragraphedeliste"/>
        <w:numPr>
          <w:ilvl w:val="0"/>
          <w:numId w:val="9"/>
        </w:numPr>
        <w:rPr>
          <w:lang w:val="en-GB"/>
        </w:rPr>
      </w:pPr>
      <w:r w:rsidRPr="005E579C">
        <w:rPr>
          <w:b/>
          <w:bCs/>
          <w:lang w:val="en-GB"/>
        </w:rPr>
        <w:t xml:space="preserve">CG2-DCD-62-1003-TVUK_1.0 Infrastructure </w:t>
      </w:r>
      <w:proofErr w:type="gramStart"/>
      <w:r w:rsidRPr="005E579C">
        <w:rPr>
          <w:b/>
          <w:bCs/>
          <w:lang w:val="en-GB"/>
        </w:rPr>
        <w:t>DCD</w:t>
      </w:r>
      <w:r w:rsidRPr="005E579C">
        <w:rPr>
          <w:lang w:val="en-GB"/>
        </w:rPr>
        <w:t>,</w:t>
      </w:r>
      <w:proofErr w:type="gramEnd"/>
      <w:r w:rsidRPr="005E579C">
        <w:rPr>
          <w:lang w:val="en-GB"/>
        </w:rPr>
        <w:t xml:space="preserve"> contains the Software Detailed Design of the Infrastructure subsystem. </w:t>
      </w:r>
    </w:p>
    <w:p w:rsidR="006811BE" w:rsidRPr="005E579C" w:rsidRDefault="006811BE" w:rsidP="00AA74DE">
      <w:pPr>
        <w:pStyle w:val="Paragraphedeliste"/>
        <w:numPr>
          <w:ilvl w:val="0"/>
          <w:numId w:val="9"/>
        </w:numPr>
        <w:rPr>
          <w:lang w:val="en-GB"/>
        </w:rPr>
      </w:pPr>
      <w:r w:rsidRPr="005E579C">
        <w:rPr>
          <w:b/>
          <w:bCs/>
          <w:lang w:val="en-GB"/>
        </w:rPr>
        <w:t xml:space="preserve">CG2-DCD-62-1002-TVUK_1.0 Console </w:t>
      </w:r>
      <w:proofErr w:type="gramStart"/>
      <w:r w:rsidRPr="005E579C">
        <w:rPr>
          <w:b/>
          <w:bCs/>
          <w:lang w:val="en-GB"/>
        </w:rPr>
        <w:t>DCD</w:t>
      </w:r>
      <w:r w:rsidRPr="005E579C">
        <w:rPr>
          <w:lang w:val="en-GB"/>
        </w:rPr>
        <w:t>,</w:t>
      </w:r>
      <w:proofErr w:type="gramEnd"/>
      <w:r w:rsidRPr="005E579C">
        <w:rPr>
          <w:lang w:val="en-GB"/>
        </w:rPr>
        <w:t xml:space="preserve"> contains the Software Detailed Design of the Console subsystem. </w:t>
      </w:r>
    </w:p>
    <w:p w:rsidR="006811BE" w:rsidRDefault="006811BE" w:rsidP="00AA74DE">
      <w:pPr>
        <w:pStyle w:val="Paragraphedeliste"/>
        <w:numPr>
          <w:ilvl w:val="0"/>
          <w:numId w:val="9"/>
        </w:numPr>
      </w:pPr>
      <w:r w:rsidRPr="005E579C">
        <w:rPr>
          <w:b/>
          <w:bCs/>
          <w:lang w:val="en-GB"/>
        </w:rPr>
        <w:t>CG2-DCD-62-1005-TVUK_1.0 Computer Security Specifications</w:t>
      </w:r>
      <w:r w:rsidRPr="005E579C">
        <w:rPr>
          <w:lang w:val="en-GB"/>
        </w:rPr>
        <w:t xml:space="preserve">; this document takes care of the security aspects of the system. </w:t>
      </w:r>
      <w:r>
        <w:t>« </w:t>
      </w:r>
    </w:p>
    <w:p w:rsidR="00731E00" w:rsidRDefault="00731E00" w:rsidP="00A649C0"/>
    <w:p w:rsidR="00A856D9" w:rsidRDefault="00A856D9" w:rsidP="00A649C0">
      <w:pPr>
        <w:rPr>
          <w:rFonts w:cs="Arial"/>
          <w:color w:val="333399"/>
          <w:sz w:val="28"/>
          <w:szCs w:val="28"/>
        </w:rPr>
      </w:pPr>
      <w:r>
        <w:br w:type="page"/>
      </w:r>
    </w:p>
    <w:p w:rsidR="00526ACA" w:rsidRDefault="00526ACA" w:rsidP="00CA67B3">
      <w:pPr>
        <w:pStyle w:val="Titre2"/>
      </w:pPr>
      <w:bookmarkStart w:id="28" w:name="_Toc436750949"/>
      <w:r>
        <w:lastRenderedPageBreak/>
        <w:t>Vue globale des packages et éléments</w:t>
      </w:r>
      <w:bookmarkEnd w:id="28"/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526ACA" w:rsidTr="00551562">
        <w:tc>
          <w:tcPr>
            <w:tcW w:w="3652" w:type="dxa"/>
          </w:tcPr>
          <w:p w:rsidR="00526ACA" w:rsidRDefault="00526ACA" w:rsidP="00551562">
            <w:r>
              <w:t>Clic sur « CDC »</w:t>
            </w:r>
          </w:p>
          <w:p w:rsidR="00526ACA" w:rsidRDefault="00526ACA" w:rsidP="00551562">
            <w:r w:rsidRPr="00526ACA">
              <w:rPr>
                <w:noProof/>
              </w:rPr>
              <w:drawing>
                <wp:inline distT="0" distB="0" distL="0" distR="0" wp14:anchorId="177DA49F" wp14:editId="4A21195D">
                  <wp:extent cx="1705970" cy="1378185"/>
                  <wp:effectExtent l="0" t="0" r="8890" b="0"/>
                  <wp:docPr id="61" name="Imag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488" cy="137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6ACA" w:rsidRDefault="00526ACA" w:rsidP="00551562">
            <w:r>
              <w:t xml:space="preserve"> </w:t>
            </w:r>
          </w:p>
        </w:tc>
        <w:tc>
          <w:tcPr>
            <w:tcW w:w="5919" w:type="dxa"/>
          </w:tcPr>
          <w:p w:rsidR="00526ACA" w:rsidRDefault="00526ACA" w:rsidP="00551562">
            <w:r>
              <w:t xml:space="preserve">Niveau 1 : </w:t>
            </w:r>
            <w:r w:rsidRPr="00035D67">
              <w:rPr>
                <w:b/>
              </w:rPr>
              <w:t xml:space="preserve">nom du </w:t>
            </w:r>
            <w:proofErr w:type="gramStart"/>
            <w:r w:rsidRPr="00035D67">
              <w:rPr>
                <w:b/>
              </w:rPr>
              <w:t>projet</w:t>
            </w:r>
            <w:proofErr w:type="gramEnd"/>
            <w:r>
              <w:br/>
              <w:t>(ici CDC)</w:t>
            </w:r>
          </w:p>
          <w:p w:rsidR="00526ACA" w:rsidRDefault="00526ACA" w:rsidP="00551562">
            <w:r>
              <w:t xml:space="preserve">Niveau 2 : Nom de la </w:t>
            </w:r>
            <w:proofErr w:type="gramStart"/>
            <w:r w:rsidRPr="00035D67">
              <w:rPr>
                <w:b/>
              </w:rPr>
              <w:t>vue</w:t>
            </w:r>
            <w:proofErr w:type="gramEnd"/>
            <w:r>
              <w:br/>
              <w:t>(ex : Requirement Specification)</w:t>
            </w:r>
          </w:p>
          <w:p w:rsidR="00526ACA" w:rsidRDefault="00526ACA" w:rsidP="00551562">
            <w:r>
              <w:t xml:space="preserve">Niveau 3 : </w:t>
            </w:r>
            <w:r w:rsidRPr="00035D67">
              <w:rPr>
                <w:b/>
              </w:rPr>
              <w:t>diagrammes et packages</w:t>
            </w:r>
          </w:p>
          <w:p w:rsidR="00526ACA" w:rsidRDefault="00526ACA" w:rsidP="00551562">
            <w:r>
              <w:t>(ex : diagramme Requirement Specification</w:t>
            </w:r>
          </w:p>
          <w:p w:rsidR="00526ACA" w:rsidRDefault="00526ACA" w:rsidP="00551562">
            <w:r>
              <w:t>Et package CNES Security Requirements)</w:t>
            </w:r>
          </w:p>
          <w:p w:rsidR="00526ACA" w:rsidRDefault="00526ACA" w:rsidP="00551562">
            <w:r>
              <w:t xml:space="preserve">Niveau 4 : </w:t>
            </w:r>
            <w:r w:rsidRPr="00035D67">
              <w:rPr>
                <w:b/>
              </w:rPr>
              <w:t>les éléments des packages</w:t>
            </w:r>
          </w:p>
          <w:p w:rsidR="00526ACA" w:rsidRDefault="00526ACA" w:rsidP="00551562">
            <w:r>
              <w:t>(ex : Requirement Functiona l SSI-AUT-1)</w:t>
            </w:r>
          </w:p>
          <w:p w:rsidR="00526ACA" w:rsidRDefault="00526ACA" w:rsidP="00551562"/>
          <w:p w:rsidR="00526ACA" w:rsidRDefault="00526ACA" w:rsidP="00551562">
            <w:r w:rsidRPr="00526ACA">
              <w:rPr>
                <w:noProof/>
              </w:rPr>
              <w:drawing>
                <wp:inline distT="0" distB="0" distL="0" distR="0" wp14:anchorId="72D6E810" wp14:editId="3991A181">
                  <wp:extent cx="2848373" cy="1457529"/>
                  <wp:effectExtent l="0" t="0" r="0" b="9525"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3" cy="1457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3ED" w:rsidTr="00551562">
        <w:tc>
          <w:tcPr>
            <w:tcW w:w="3652" w:type="dxa"/>
          </w:tcPr>
          <w:p w:rsidR="006933ED" w:rsidRDefault="006933ED" w:rsidP="00551562">
            <w:r>
              <w:t xml:space="preserve">Clic Project -&gt; Project </w:t>
            </w:r>
            <w:proofErr w:type="spellStart"/>
            <w:r>
              <w:t>Statistics</w:t>
            </w:r>
            <w:proofErr w:type="spellEnd"/>
          </w:p>
        </w:tc>
        <w:tc>
          <w:tcPr>
            <w:tcW w:w="5919" w:type="dxa"/>
          </w:tcPr>
          <w:p w:rsidR="006933ED" w:rsidRDefault="006933ED" w:rsidP="00551562">
            <w:r w:rsidRPr="006933ED">
              <w:rPr>
                <w:noProof/>
              </w:rPr>
              <w:drawing>
                <wp:inline distT="0" distB="0" distL="0" distR="0" wp14:anchorId="22ED96B9" wp14:editId="0FBC0E47">
                  <wp:extent cx="2581251" cy="947248"/>
                  <wp:effectExtent l="0" t="0" r="0" b="5715"/>
                  <wp:docPr id="122" name="Imag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270" cy="9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6ACA" w:rsidRDefault="00526ACA" w:rsidP="00526ACA"/>
    <w:p w:rsidR="00526ACA" w:rsidRDefault="00526ACA" w:rsidP="00526ACA"/>
    <w:p w:rsidR="00526ACA" w:rsidRPr="00526ACA" w:rsidRDefault="00526ACA" w:rsidP="00526ACA"/>
    <w:p w:rsidR="003553E6" w:rsidRPr="00A649C0" w:rsidRDefault="00E12F72" w:rsidP="00CA67B3">
      <w:pPr>
        <w:pStyle w:val="Titre2"/>
      </w:pPr>
      <w:bookmarkStart w:id="29" w:name="_Toc436750950"/>
      <w:r w:rsidRPr="00A649C0">
        <w:t>Le package « Requirement specifications »</w:t>
      </w:r>
      <w:bookmarkEnd w:id="29"/>
    </w:p>
    <w:p w:rsidR="003553E6" w:rsidRDefault="00003041" w:rsidP="00A649C0">
      <w:pPr>
        <w:pStyle w:val="Titre3"/>
      </w:pPr>
      <w:bookmarkStart w:id="30" w:name="_Toc436750951"/>
      <w:r>
        <w:t>Présentation du package</w:t>
      </w:r>
      <w:bookmarkEnd w:id="30"/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3553E6" w:rsidTr="0092471E">
        <w:tc>
          <w:tcPr>
            <w:tcW w:w="3652" w:type="dxa"/>
          </w:tcPr>
          <w:p w:rsidR="003553E6" w:rsidRDefault="003553E6" w:rsidP="00A649C0">
            <w:r>
              <w:t>Cl</w:t>
            </w:r>
            <w:r w:rsidR="00452BC9">
              <w:t>ic</w:t>
            </w:r>
            <w:r>
              <w:t xml:space="preserve"> sur le </w:t>
            </w:r>
            <w:r w:rsidR="00EC7E71">
              <w:t>package « </w:t>
            </w:r>
            <w:r w:rsidR="00EC7E71" w:rsidRPr="00EC7E71">
              <w:t>Requirement specifications</w:t>
            </w:r>
            <w:r w:rsidR="00EC7E71">
              <w:t> »</w:t>
            </w:r>
          </w:p>
          <w:p w:rsidR="00EC7E71" w:rsidRDefault="00EC7E71" w:rsidP="00A649C0">
            <w:r w:rsidRPr="00EC7E71">
              <w:rPr>
                <w:noProof/>
              </w:rPr>
              <w:drawing>
                <wp:inline distT="0" distB="0" distL="0" distR="0" wp14:anchorId="7DAF6289" wp14:editId="4C640D71">
                  <wp:extent cx="1808328" cy="469289"/>
                  <wp:effectExtent l="0" t="0" r="1905" b="6985"/>
                  <wp:docPr id="76" name="Imag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357" cy="46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3E6" w:rsidRDefault="003553E6" w:rsidP="00A649C0">
            <w:r>
              <w:t xml:space="preserve"> </w:t>
            </w:r>
          </w:p>
        </w:tc>
        <w:tc>
          <w:tcPr>
            <w:tcW w:w="5919" w:type="dxa"/>
          </w:tcPr>
          <w:p w:rsidR="003553E6" w:rsidRDefault="00EC7E71" w:rsidP="00A649C0">
            <w:r w:rsidRPr="00E12F72">
              <w:rPr>
                <w:noProof/>
              </w:rPr>
              <w:drawing>
                <wp:inline distT="0" distB="0" distL="0" distR="0" wp14:anchorId="356482A4" wp14:editId="6BF49834">
                  <wp:extent cx="1937982" cy="1671593"/>
                  <wp:effectExtent l="0" t="0" r="5715" b="5080"/>
                  <wp:docPr id="72" name="Imag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686" cy="166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3E6" w:rsidTr="0092471E">
        <w:tc>
          <w:tcPr>
            <w:tcW w:w="3652" w:type="dxa"/>
          </w:tcPr>
          <w:p w:rsidR="003553E6" w:rsidRDefault="003553E6" w:rsidP="00A649C0"/>
          <w:p w:rsidR="003553E6" w:rsidRDefault="00452BC9" w:rsidP="00A649C0">
            <w:r>
              <w:lastRenderedPageBreak/>
              <w:t>Clic sur le package « </w:t>
            </w:r>
            <w:r w:rsidRPr="00452BC9">
              <w:t>CNES Security Requirements</w:t>
            </w:r>
            <w:r>
              <w:t> »</w:t>
            </w:r>
          </w:p>
          <w:p w:rsidR="00452BC9" w:rsidRDefault="00452BC9" w:rsidP="00A649C0"/>
        </w:tc>
        <w:tc>
          <w:tcPr>
            <w:tcW w:w="5919" w:type="dxa"/>
          </w:tcPr>
          <w:p w:rsidR="003553E6" w:rsidRDefault="003553E6" w:rsidP="00A649C0"/>
          <w:p w:rsidR="00452BC9" w:rsidRDefault="00452BC9" w:rsidP="00A649C0">
            <w:r>
              <w:lastRenderedPageBreak/>
              <w:t>Liste des exigences associées :</w:t>
            </w:r>
          </w:p>
          <w:p w:rsidR="003553E6" w:rsidRDefault="00452BC9" w:rsidP="00A649C0">
            <w:r w:rsidRPr="00452BC9">
              <w:rPr>
                <w:noProof/>
              </w:rPr>
              <w:drawing>
                <wp:inline distT="0" distB="0" distL="0" distR="0" wp14:anchorId="217FFFCC" wp14:editId="46850728">
                  <wp:extent cx="2292824" cy="1138820"/>
                  <wp:effectExtent l="0" t="0" r="0" b="4445"/>
                  <wp:docPr id="77" name="Imag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260" cy="1141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7C9" w:rsidTr="0092471E">
        <w:tc>
          <w:tcPr>
            <w:tcW w:w="3652" w:type="dxa"/>
          </w:tcPr>
          <w:p w:rsidR="003667C9" w:rsidRDefault="003667C9" w:rsidP="00A649C0">
            <w:r>
              <w:lastRenderedPageBreak/>
              <w:t>Sélection du package « </w:t>
            </w:r>
            <w:r w:rsidRPr="00452BC9">
              <w:t>CNES Security Requirements</w:t>
            </w:r>
            <w:r>
              <w:t> » et click sur Package Browser</w:t>
            </w:r>
          </w:p>
          <w:p w:rsidR="003667C9" w:rsidRDefault="003667C9" w:rsidP="00A649C0">
            <w:r w:rsidRPr="003667C9">
              <w:rPr>
                <w:noProof/>
              </w:rPr>
              <w:drawing>
                <wp:inline distT="0" distB="0" distL="0" distR="0" wp14:anchorId="78705F65" wp14:editId="0A08AC0B">
                  <wp:extent cx="2235811" cy="1187355"/>
                  <wp:effectExtent l="0" t="0" r="0" b="0"/>
                  <wp:docPr id="79" name="Imag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494" cy="118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3667C9" w:rsidRDefault="003667C9" w:rsidP="00A649C0">
            <w:r>
              <w:t xml:space="preserve">Liste de tous les éléments du package sur </w:t>
            </w:r>
            <w:proofErr w:type="gramStart"/>
            <w:r>
              <w:t>la</w:t>
            </w:r>
            <w:proofErr w:type="gramEnd"/>
            <w:r>
              <w:t xml:space="preserve"> panneau principal au centre (« </w:t>
            </w:r>
            <w:proofErr w:type="spellStart"/>
            <w:r>
              <w:t>diagram</w:t>
            </w:r>
            <w:proofErr w:type="spellEnd"/>
            <w:r>
              <w:t xml:space="preserve"> </w:t>
            </w:r>
            <w:proofErr w:type="spellStart"/>
            <w:r>
              <w:t>layout</w:t>
            </w:r>
            <w:proofErr w:type="spellEnd"/>
            <w:r>
              <w:t> »)</w:t>
            </w:r>
          </w:p>
          <w:p w:rsidR="003667C9" w:rsidRDefault="003667C9" w:rsidP="00A649C0"/>
          <w:p w:rsidR="003667C9" w:rsidRDefault="003667C9" w:rsidP="00A649C0">
            <w:r w:rsidRPr="003667C9">
              <w:rPr>
                <w:noProof/>
              </w:rPr>
              <w:drawing>
                <wp:inline distT="0" distB="0" distL="0" distR="0" wp14:anchorId="09BCC956" wp14:editId="2A84A995">
                  <wp:extent cx="3646476" cy="1282890"/>
                  <wp:effectExtent l="0" t="0" r="0" b="0"/>
                  <wp:docPr id="80" name="Imag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090" cy="128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BC9" w:rsidTr="0092471E">
        <w:tc>
          <w:tcPr>
            <w:tcW w:w="3652" w:type="dxa"/>
          </w:tcPr>
          <w:p w:rsidR="00452BC9" w:rsidRDefault="00452BC9" w:rsidP="00A649C0">
            <w:r>
              <w:t>Clic sur l’exigence « </w:t>
            </w:r>
            <w:r w:rsidRPr="00452BC9">
              <w:t>SSI-AUT-1</w:t>
            </w:r>
            <w:r>
              <w:t> »</w:t>
            </w:r>
          </w:p>
        </w:tc>
        <w:tc>
          <w:tcPr>
            <w:tcW w:w="5919" w:type="dxa"/>
          </w:tcPr>
          <w:p w:rsidR="00452BC9" w:rsidRDefault="00452BC9" w:rsidP="00A649C0">
            <w:r>
              <w:t xml:space="preserve">L’exigence a été </w:t>
            </w:r>
            <w:r w:rsidR="0024559B">
              <w:t>créée</w:t>
            </w:r>
            <w:r>
              <w:t xml:space="preserve"> le 19/02/15</w:t>
            </w:r>
            <w:r w:rsidR="003667C9">
              <w:t xml:space="preserve"> et mis à jour le 05/03</w:t>
            </w:r>
          </w:p>
          <w:p w:rsidR="00452BC9" w:rsidRDefault="00452BC9" w:rsidP="00A649C0">
            <w:r>
              <w:t>Les champs sont</w:t>
            </w:r>
            <w:r w:rsidR="003667C9">
              <w:t xml:space="preserve"> </w:t>
            </w:r>
            <w:r w:rsidR="00215267">
              <w:t xml:space="preserve">ceux </w:t>
            </w:r>
            <w:proofErr w:type="gramStart"/>
            <w:r w:rsidR="00215267">
              <w:t xml:space="preserve">de </w:t>
            </w:r>
            <w:r>
              <w:t>EA</w:t>
            </w:r>
            <w:proofErr w:type="gramEnd"/>
            <w:r>
              <w:t xml:space="preserve"> par défaut</w:t>
            </w:r>
          </w:p>
          <w:p w:rsidR="00452BC9" w:rsidRDefault="00452BC9" w:rsidP="00A649C0">
            <w:r w:rsidRPr="00452BC9">
              <w:rPr>
                <w:noProof/>
              </w:rPr>
              <w:drawing>
                <wp:inline distT="0" distB="0" distL="0" distR="0" wp14:anchorId="3E6A7B97" wp14:editId="16142E1E">
                  <wp:extent cx="2436125" cy="2044054"/>
                  <wp:effectExtent l="0" t="0" r="2540" b="0"/>
                  <wp:docPr id="78" name="Imag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382" cy="20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267" w:rsidTr="0092471E">
        <w:tc>
          <w:tcPr>
            <w:tcW w:w="3652" w:type="dxa"/>
          </w:tcPr>
          <w:p w:rsidR="00215267" w:rsidRDefault="00215267" w:rsidP="00A649C0">
            <w:r>
              <w:t>Clic sur Links</w:t>
            </w:r>
          </w:p>
        </w:tc>
        <w:tc>
          <w:tcPr>
            <w:tcW w:w="5919" w:type="dxa"/>
          </w:tcPr>
          <w:p w:rsidR="00215267" w:rsidRDefault="00215267" w:rsidP="00A649C0">
            <w:r>
              <w:t>l’exigence « </w:t>
            </w:r>
            <w:r w:rsidRPr="00452BC9">
              <w:t>SSI-AUT-1</w:t>
            </w:r>
            <w:r>
              <w:t> » répond (ou réalise ou e</w:t>
            </w:r>
            <w:r w:rsidR="006F5632">
              <w:t>ncore implémente)  l’exigence d</w:t>
            </w:r>
            <w:r>
              <w:t>e</w:t>
            </w:r>
            <w:r w:rsidR="006F5632">
              <w:t xml:space="preserve"> </w:t>
            </w:r>
            <w:r>
              <w:t xml:space="preserve">plus haut niveau (CNES) </w:t>
            </w:r>
            <w:r w:rsidRPr="00215267">
              <w:t>STL.SYS.SECURITY.0390</w:t>
            </w:r>
            <w:r w:rsidRPr="00215267">
              <w:rPr>
                <w:noProof/>
              </w:rPr>
              <w:drawing>
                <wp:inline distT="0" distB="0" distL="0" distR="0" wp14:anchorId="1F39FBB5" wp14:editId="0E7A1B2F">
                  <wp:extent cx="3125338" cy="811113"/>
                  <wp:effectExtent l="0" t="0" r="0" b="8255"/>
                  <wp:docPr id="81" name="Imag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138" cy="810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5267" w:rsidRDefault="00215267" w:rsidP="00A649C0"/>
          <w:p w:rsidR="00215267" w:rsidRDefault="00215267" w:rsidP="00A649C0"/>
        </w:tc>
      </w:tr>
      <w:tr w:rsidR="00215267" w:rsidTr="0092471E">
        <w:tc>
          <w:tcPr>
            <w:tcW w:w="3652" w:type="dxa"/>
          </w:tcPr>
          <w:p w:rsidR="00215267" w:rsidRDefault="00215267" w:rsidP="00A649C0">
            <w:r>
              <w:t>Clic sur l’exigence « </w:t>
            </w:r>
            <w:r w:rsidRPr="00215267">
              <w:t>STL.SYS.SECURITY.0390</w:t>
            </w:r>
            <w:r>
              <w:t> »</w:t>
            </w:r>
          </w:p>
          <w:p w:rsidR="00215267" w:rsidRDefault="00215267" w:rsidP="00A649C0"/>
        </w:tc>
        <w:tc>
          <w:tcPr>
            <w:tcW w:w="5919" w:type="dxa"/>
          </w:tcPr>
          <w:p w:rsidR="00215267" w:rsidRDefault="00215267" w:rsidP="00A649C0"/>
          <w:p w:rsidR="00215267" w:rsidRDefault="00215267" w:rsidP="00A649C0">
            <w:r w:rsidRPr="00215267">
              <w:rPr>
                <w:noProof/>
              </w:rPr>
              <w:lastRenderedPageBreak/>
              <w:drawing>
                <wp:inline distT="0" distB="0" distL="0" distR="0" wp14:anchorId="7D719809" wp14:editId="09E299CB">
                  <wp:extent cx="3064426" cy="852985"/>
                  <wp:effectExtent l="0" t="0" r="3175" b="4445"/>
                  <wp:docPr id="82" name="Imag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035" cy="85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280" w:rsidRDefault="00634C7D" w:rsidP="00A649C0">
      <w:pPr>
        <w:pStyle w:val="Titre3"/>
      </w:pPr>
      <w:bookmarkStart w:id="31" w:name="_Toc436750952"/>
      <w:r>
        <w:lastRenderedPageBreak/>
        <w:t>Création d’une vue générale</w:t>
      </w:r>
      <w:r w:rsidR="00256280">
        <w:t xml:space="preserve"> de la traçabilité</w:t>
      </w:r>
      <w:bookmarkEnd w:id="31"/>
      <w:r w:rsidR="00256280">
        <w:t> </w:t>
      </w:r>
    </w:p>
    <w:p w:rsidR="00256280" w:rsidRDefault="00256280" w:rsidP="00A649C0"/>
    <w:p w:rsidR="00256280" w:rsidRDefault="003C607A" w:rsidP="00A649C0">
      <w:r>
        <w:t>But </w:t>
      </w:r>
      <w:r w:rsidR="00101AB2">
        <w:t>: créer</w:t>
      </w:r>
      <w:r w:rsidR="00256280">
        <w:t xml:space="preserve"> un diagramme d’exigences afin d’obtenir une vue générale de la </w:t>
      </w:r>
      <w:r w:rsidR="00003041">
        <w:t>traçabilité</w:t>
      </w:r>
    </w:p>
    <w:p w:rsidR="00256280" w:rsidRPr="00256280" w:rsidRDefault="00256280" w:rsidP="00A649C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256280" w:rsidTr="00551562">
        <w:tc>
          <w:tcPr>
            <w:tcW w:w="3652" w:type="dxa"/>
          </w:tcPr>
          <w:p w:rsidR="00256280" w:rsidRDefault="00256280" w:rsidP="00A649C0">
            <w:r>
              <w:t>Clic sur le package « </w:t>
            </w:r>
            <w:r w:rsidRPr="00EC7E71">
              <w:t>Requirement specifications</w:t>
            </w:r>
            <w:r>
              <w:t> » puis clic droit pour ajouter un diagramme (</w:t>
            </w:r>
            <w:proofErr w:type="spellStart"/>
            <w:r>
              <w:t>Add</w:t>
            </w:r>
            <w:proofErr w:type="spellEnd"/>
            <w:r>
              <w:t xml:space="preserve"> -&gt;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Diagramm</w:t>
            </w:r>
            <w:proofErr w:type="spellEnd"/>
            <w:r>
              <w:t>…)</w:t>
            </w:r>
          </w:p>
          <w:p w:rsidR="00256280" w:rsidRDefault="00256280" w:rsidP="00A649C0"/>
          <w:p w:rsidR="00256280" w:rsidRDefault="00256280" w:rsidP="00A649C0">
            <w:r>
              <w:t>Choisir le diagramme ‘Requirements »</w:t>
            </w:r>
          </w:p>
          <w:p w:rsidR="00256280" w:rsidRDefault="00256280" w:rsidP="00A649C0"/>
          <w:p w:rsidR="00256280" w:rsidRDefault="00256280" w:rsidP="00A649C0">
            <w:r>
              <w:t xml:space="preserve"> </w:t>
            </w:r>
          </w:p>
        </w:tc>
        <w:tc>
          <w:tcPr>
            <w:tcW w:w="5919" w:type="dxa"/>
          </w:tcPr>
          <w:p w:rsidR="00256280" w:rsidRDefault="00256280" w:rsidP="00A649C0">
            <w:r w:rsidRPr="00256280">
              <w:rPr>
                <w:noProof/>
              </w:rPr>
              <w:drawing>
                <wp:inline distT="0" distB="0" distL="0" distR="0" wp14:anchorId="5532B26C" wp14:editId="14F3C37C">
                  <wp:extent cx="3279699" cy="2251088"/>
                  <wp:effectExtent l="0" t="0" r="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425" cy="225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280" w:rsidTr="00551562">
        <w:tc>
          <w:tcPr>
            <w:tcW w:w="3652" w:type="dxa"/>
          </w:tcPr>
          <w:p w:rsidR="00256280" w:rsidRDefault="00EC4F59" w:rsidP="00A649C0">
            <w:r>
              <w:t>Pour ajouter des notes et packages,</w:t>
            </w:r>
          </w:p>
          <w:p w:rsidR="00EC4F59" w:rsidRDefault="00EC4F59" w:rsidP="00A649C0">
            <w:r>
              <w:t>Utiliser la « </w:t>
            </w:r>
            <w:proofErr w:type="spellStart"/>
            <w:r>
              <w:t>Toolbox</w:t>
            </w:r>
            <w:proofErr w:type="spellEnd"/>
            <w:r>
              <w:t> » (menu à gauche)</w:t>
            </w:r>
          </w:p>
        </w:tc>
        <w:tc>
          <w:tcPr>
            <w:tcW w:w="5919" w:type="dxa"/>
          </w:tcPr>
          <w:p w:rsidR="00256280" w:rsidRPr="00256280" w:rsidRDefault="00256280" w:rsidP="00A649C0">
            <w:r w:rsidRPr="00256280">
              <w:rPr>
                <w:noProof/>
              </w:rPr>
              <w:drawing>
                <wp:inline distT="0" distB="0" distL="0" distR="0" wp14:anchorId="669F3540" wp14:editId="04CAC3DA">
                  <wp:extent cx="1164092" cy="1612216"/>
                  <wp:effectExtent l="0" t="0" r="0" b="762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949" cy="161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4F59" w:rsidTr="00551562">
        <w:tc>
          <w:tcPr>
            <w:tcW w:w="3652" w:type="dxa"/>
          </w:tcPr>
          <w:p w:rsidR="00EC4F59" w:rsidRDefault="00EC4F59" w:rsidP="00A649C0">
            <w:r>
              <w:t>Il est ainsi possible de construire rapidement des vues globales et cliquables</w:t>
            </w:r>
          </w:p>
        </w:tc>
        <w:tc>
          <w:tcPr>
            <w:tcW w:w="5919" w:type="dxa"/>
          </w:tcPr>
          <w:p w:rsidR="00EC4F59" w:rsidRPr="00256280" w:rsidRDefault="00EC4F59" w:rsidP="00A649C0">
            <w:r w:rsidRPr="00EC4F59">
              <w:rPr>
                <w:noProof/>
              </w:rPr>
              <w:drawing>
                <wp:inline distT="0" distB="0" distL="0" distR="0" wp14:anchorId="71C82F60" wp14:editId="27CE6405">
                  <wp:extent cx="1970573" cy="1849272"/>
                  <wp:effectExtent l="0" t="0" r="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536" cy="185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280" w:rsidRDefault="00256280" w:rsidP="00A649C0"/>
    <w:p w:rsidR="00634C7D" w:rsidRDefault="00634C7D" w:rsidP="00A649C0"/>
    <w:p w:rsidR="00634C7D" w:rsidRDefault="00535526" w:rsidP="00634C7D">
      <w:pPr>
        <w:pStyle w:val="Titre3"/>
      </w:pPr>
      <w:r>
        <w:lastRenderedPageBreak/>
        <w:t>Obtention de matrices de</w:t>
      </w:r>
      <w:r w:rsidR="00634C7D">
        <w:t xml:space="preserve"> traçabilité </w:t>
      </w:r>
    </w:p>
    <w:tbl>
      <w:tblPr>
        <w:tblStyle w:val="Grilledutableau"/>
        <w:tblW w:w="9722" w:type="dxa"/>
        <w:tblLayout w:type="fixed"/>
        <w:tblLook w:val="04A0" w:firstRow="1" w:lastRow="0" w:firstColumn="1" w:lastColumn="0" w:noHBand="0" w:noVBand="1"/>
      </w:tblPr>
      <w:tblGrid>
        <w:gridCol w:w="3710"/>
        <w:gridCol w:w="6012"/>
      </w:tblGrid>
      <w:tr w:rsidR="00634C7D" w:rsidTr="00B757E7">
        <w:trPr>
          <w:trHeight w:val="165"/>
        </w:trPr>
        <w:tc>
          <w:tcPr>
            <w:tcW w:w="3710" w:type="dxa"/>
          </w:tcPr>
          <w:p w:rsidR="00634C7D" w:rsidRDefault="00535526" w:rsidP="00A0449E">
            <w:r>
              <w:t>Repérer les packages Source et Cible</w:t>
            </w:r>
          </w:p>
          <w:p w:rsidR="00535526" w:rsidRDefault="00535526" w:rsidP="00A0449E">
            <w:r>
              <w:t>Dans cet exemple</w:t>
            </w:r>
            <w:proofErr w:type="gramStart"/>
            <w:r>
              <w:t>,</w:t>
            </w:r>
            <w:proofErr w:type="gramEnd"/>
            <w:r>
              <w:br/>
              <w:t>Source= exigences CNES</w:t>
            </w:r>
            <w:r>
              <w:br/>
              <w:t xml:space="preserve">Cible=exigences techniques (logicielles) TUVK </w:t>
            </w:r>
          </w:p>
          <w:p w:rsidR="00535526" w:rsidRDefault="00535526" w:rsidP="00A0449E"/>
          <w:p w:rsidR="00535526" w:rsidRPr="005E579C" w:rsidRDefault="00535526" w:rsidP="00A0449E">
            <w:pPr>
              <w:rPr>
                <w:lang w:val="en-GB"/>
              </w:rPr>
            </w:pPr>
            <w:r w:rsidRPr="005E579C">
              <w:rPr>
                <w:lang w:val="en-GB"/>
              </w:rPr>
              <w:t>Source1=</w:t>
            </w:r>
            <w:r w:rsidRPr="005E579C">
              <w:rPr>
                <w:lang w:val="en-GB"/>
              </w:rPr>
              <w:br/>
              <w:t>package = CNES Security Requirements</w:t>
            </w:r>
          </w:p>
          <w:p w:rsidR="00535526" w:rsidRPr="005E579C" w:rsidRDefault="00535526" w:rsidP="00A0449E">
            <w:pPr>
              <w:rPr>
                <w:lang w:val="en-GB"/>
              </w:rPr>
            </w:pPr>
            <w:proofErr w:type="spellStart"/>
            <w:r w:rsidRPr="005E579C">
              <w:rPr>
                <w:lang w:val="en-GB"/>
              </w:rPr>
              <w:t>Cible</w:t>
            </w:r>
            <w:proofErr w:type="spellEnd"/>
            <w:r w:rsidRPr="005E579C">
              <w:rPr>
                <w:lang w:val="en-GB"/>
              </w:rPr>
              <w:t xml:space="preserve"> = Software Requirements </w:t>
            </w:r>
          </w:p>
          <w:p w:rsidR="00634C7D" w:rsidRPr="005E579C" w:rsidRDefault="00634C7D" w:rsidP="00A0449E">
            <w:pPr>
              <w:rPr>
                <w:lang w:val="en-GB"/>
              </w:rPr>
            </w:pPr>
            <w:r w:rsidRPr="005E579C">
              <w:rPr>
                <w:lang w:val="en-GB"/>
              </w:rPr>
              <w:t xml:space="preserve"> </w:t>
            </w:r>
          </w:p>
          <w:p w:rsidR="00535526" w:rsidRDefault="00535526" w:rsidP="00A0449E">
            <w:r>
              <w:t>Puis refaire les manipulations ci-dessous avec</w:t>
            </w:r>
          </w:p>
          <w:p w:rsidR="00535526" w:rsidRDefault="00535526" w:rsidP="00A0449E">
            <w:r>
              <w:t>Source1=</w:t>
            </w:r>
            <w:r>
              <w:br/>
              <w:t xml:space="preserve">package = CNES </w:t>
            </w:r>
            <w:proofErr w:type="spellStart"/>
            <w:r>
              <w:t>Technical</w:t>
            </w:r>
            <w:proofErr w:type="spellEnd"/>
            <w:r>
              <w:t xml:space="preserve"> </w:t>
            </w:r>
            <w:proofErr w:type="spellStart"/>
            <w:r>
              <w:t>Specification</w:t>
            </w:r>
            <w:proofErr w:type="spellEnd"/>
          </w:p>
          <w:p w:rsidR="00535526" w:rsidRDefault="00535526" w:rsidP="00A0449E"/>
        </w:tc>
        <w:tc>
          <w:tcPr>
            <w:tcW w:w="6012" w:type="dxa"/>
          </w:tcPr>
          <w:p w:rsidR="00634C7D" w:rsidRDefault="00535526" w:rsidP="00A0449E">
            <w:r w:rsidRPr="00535526">
              <w:rPr>
                <w:noProof/>
              </w:rPr>
              <w:drawing>
                <wp:inline distT="0" distB="0" distL="0" distR="0" wp14:anchorId="02E6AFBA" wp14:editId="66F01928">
                  <wp:extent cx="2514951" cy="2276793"/>
                  <wp:effectExtent l="0" t="0" r="0" b="9525"/>
                  <wp:docPr id="140" name="Imag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526" w:rsidTr="00B757E7">
        <w:trPr>
          <w:trHeight w:val="165"/>
        </w:trPr>
        <w:tc>
          <w:tcPr>
            <w:tcW w:w="3710" w:type="dxa"/>
          </w:tcPr>
          <w:p w:rsidR="00535526" w:rsidRDefault="00A72D9E" w:rsidP="00A0449E">
            <w:r>
              <w:t>S’assurer des liens de traçabilité</w:t>
            </w:r>
          </w:p>
          <w:p w:rsidR="00A72D9E" w:rsidRPr="00A72D9E" w:rsidRDefault="00A72D9E" w:rsidP="00A0449E">
            <w:pPr>
              <w:rPr>
                <w:i/>
              </w:rPr>
            </w:pPr>
            <w:proofErr w:type="spellStart"/>
            <w:r w:rsidRPr="00A72D9E">
              <w:rPr>
                <w:i/>
              </w:rPr>
              <w:t>View</w:t>
            </w:r>
            <w:proofErr w:type="spellEnd"/>
            <w:r w:rsidRPr="00A72D9E">
              <w:rPr>
                <w:i/>
              </w:rPr>
              <w:t xml:space="preserve"> -&gt; </w:t>
            </w:r>
            <w:proofErr w:type="spellStart"/>
            <w:r w:rsidRPr="00A72D9E">
              <w:rPr>
                <w:i/>
              </w:rPr>
              <w:t>Traceability</w:t>
            </w:r>
            <w:proofErr w:type="spellEnd"/>
          </w:p>
          <w:p w:rsidR="00A72D9E" w:rsidRDefault="00A72D9E" w:rsidP="00A0449E"/>
          <w:p w:rsidR="00A72D9E" w:rsidRDefault="00A72D9E" w:rsidP="00A0449E">
            <w:r w:rsidRPr="00A72D9E">
              <w:rPr>
                <w:noProof/>
              </w:rPr>
              <w:drawing>
                <wp:inline distT="0" distB="0" distL="0" distR="0" wp14:anchorId="14014911" wp14:editId="105CD0CB">
                  <wp:extent cx="1841111" cy="788260"/>
                  <wp:effectExtent l="0" t="0" r="6985" b="0"/>
                  <wp:docPr id="141" name="Imag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191" cy="78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2" w:type="dxa"/>
          </w:tcPr>
          <w:p w:rsidR="00A72D9E" w:rsidRDefault="00A72D9E" w:rsidP="00A0449E"/>
          <w:p w:rsidR="00A72D9E" w:rsidRDefault="00A72D9E" w:rsidP="00A0449E">
            <w:r>
              <w:t xml:space="preserve">Ci-dessous : l’exigence </w:t>
            </w:r>
            <w:r w:rsidRPr="00A72D9E">
              <w:rPr>
                <w:i/>
              </w:rPr>
              <w:t>CNES SSI-AUT-1</w:t>
            </w:r>
            <w:r>
              <w:t xml:space="preserve"> a un lien de réalisation avec l’exigence logicielle </w:t>
            </w:r>
            <w:r w:rsidRPr="00A72D9E">
              <w:rPr>
                <w:i/>
              </w:rPr>
              <w:t>STL.SYS.SECURITY.0390</w:t>
            </w:r>
            <w:r>
              <w:t xml:space="preserve"> </w:t>
            </w:r>
          </w:p>
          <w:p w:rsidR="00535526" w:rsidRPr="00535526" w:rsidRDefault="00A72D9E" w:rsidP="00A0449E">
            <w:r w:rsidRPr="00A72D9E">
              <w:rPr>
                <w:noProof/>
              </w:rPr>
              <w:drawing>
                <wp:inline distT="0" distB="0" distL="0" distR="0" wp14:anchorId="53C2B763" wp14:editId="70024148">
                  <wp:extent cx="3480179" cy="1047080"/>
                  <wp:effectExtent l="0" t="0" r="6350" b="1270"/>
                  <wp:docPr id="142" name="Imag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949" cy="10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D9E" w:rsidTr="00B757E7">
        <w:trPr>
          <w:trHeight w:val="165"/>
        </w:trPr>
        <w:tc>
          <w:tcPr>
            <w:tcW w:w="3710" w:type="dxa"/>
          </w:tcPr>
          <w:p w:rsidR="00A72D9E" w:rsidRDefault="00B757E7" w:rsidP="00A0449E">
            <w:r>
              <w:t xml:space="preserve">Choisir l’outil de liens : </w:t>
            </w:r>
          </w:p>
          <w:p w:rsidR="00B757E7" w:rsidRPr="00B757E7" w:rsidRDefault="00B757E7" w:rsidP="00A0449E">
            <w:pPr>
              <w:rPr>
                <w:i/>
              </w:rPr>
            </w:pPr>
            <w:proofErr w:type="spellStart"/>
            <w:r w:rsidRPr="00B757E7">
              <w:rPr>
                <w:i/>
              </w:rPr>
              <w:t>View</w:t>
            </w:r>
            <w:proofErr w:type="spellEnd"/>
            <w:r w:rsidRPr="00B757E7">
              <w:rPr>
                <w:i/>
              </w:rPr>
              <w:t xml:space="preserve"> -&gt; </w:t>
            </w:r>
            <w:proofErr w:type="spellStart"/>
            <w:r w:rsidRPr="00B757E7">
              <w:rPr>
                <w:i/>
              </w:rPr>
              <w:t>Relationships</w:t>
            </w:r>
            <w:proofErr w:type="spellEnd"/>
          </w:p>
          <w:p w:rsidR="00B757E7" w:rsidRDefault="00B757E7" w:rsidP="00A0449E">
            <w:r w:rsidRPr="00B757E7">
              <w:rPr>
                <w:noProof/>
              </w:rPr>
              <w:drawing>
                <wp:inline distT="0" distB="0" distL="0" distR="0" wp14:anchorId="10B1E73D" wp14:editId="1400CB55">
                  <wp:extent cx="1750923" cy="660528"/>
                  <wp:effectExtent l="0" t="0" r="1905" b="6350"/>
                  <wp:docPr id="143" name="Imag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950" cy="660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2" w:type="dxa"/>
          </w:tcPr>
          <w:p w:rsidR="00B757E7" w:rsidRDefault="00B757E7" w:rsidP="00A0449E">
            <w:r>
              <w:t>Choisir un lien de type « </w:t>
            </w:r>
            <w:proofErr w:type="spellStart"/>
            <w:r w:rsidRPr="00B757E7">
              <w:rPr>
                <w:i/>
              </w:rPr>
              <w:t>Realization</w:t>
            </w:r>
            <w:proofErr w:type="spellEnd"/>
            <w:r>
              <w:t> »</w:t>
            </w:r>
          </w:p>
          <w:p w:rsidR="00A72D9E" w:rsidRDefault="00B757E7" w:rsidP="00A0449E">
            <w:r w:rsidRPr="00B757E7">
              <w:rPr>
                <w:noProof/>
              </w:rPr>
              <w:drawing>
                <wp:inline distT="0" distB="0" distL="0" distR="0" wp14:anchorId="7D853840" wp14:editId="7ACBE05F">
                  <wp:extent cx="3254991" cy="2076364"/>
                  <wp:effectExtent l="0" t="0" r="3175" b="635"/>
                  <wp:docPr id="144" name="Imag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713" cy="207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E7" w:rsidTr="00B757E7">
        <w:trPr>
          <w:trHeight w:val="2614"/>
        </w:trPr>
        <w:tc>
          <w:tcPr>
            <w:tcW w:w="3710" w:type="dxa"/>
          </w:tcPr>
          <w:p w:rsidR="00B757E7" w:rsidRDefault="00B757E7" w:rsidP="00A0449E">
            <w:r>
              <w:lastRenderedPageBreak/>
              <w:t>Exporter la matrice de traçabilité au format csv</w:t>
            </w:r>
          </w:p>
        </w:tc>
        <w:tc>
          <w:tcPr>
            <w:tcW w:w="6012" w:type="dxa"/>
          </w:tcPr>
          <w:p w:rsidR="00B757E7" w:rsidRDefault="00B757E7" w:rsidP="00A0449E">
            <w:r w:rsidRPr="00B757E7">
              <w:rPr>
                <w:noProof/>
              </w:rPr>
              <w:drawing>
                <wp:inline distT="0" distB="0" distL="0" distR="0" wp14:anchorId="0C893701" wp14:editId="070FD30B">
                  <wp:extent cx="2763672" cy="1370999"/>
                  <wp:effectExtent l="0" t="0" r="0" b="635"/>
                  <wp:docPr id="145" name="Imag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72" cy="1370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E7" w:rsidTr="00B757E7">
        <w:trPr>
          <w:trHeight w:val="1467"/>
        </w:trPr>
        <w:tc>
          <w:tcPr>
            <w:tcW w:w="3710" w:type="dxa"/>
          </w:tcPr>
          <w:p w:rsidR="00B757E7" w:rsidRDefault="00B757E7" w:rsidP="00A0449E">
            <w:r>
              <w:t>Consulter le fichier .csv (</w:t>
            </w:r>
            <w:r w:rsidRPr="00B757E7">
              <w:t>SecurityReq.csv</w:t>
            </w:r>
            <w:r>
              <w:t>)</w:t>
            </w:r>
          </w:p>
        </w:tc>
        <w:tc>
          <w:tcPr>
            <w:tcW w:w="6012" w:type="dxa"/>
          </w:tcPr>
          <w:p w:rsidR="00B757E7" w:rsidRDefault="00B757E7" w:rsidP="00A0449E">
            <w:r>
              <w:t>Le fichier est une matrice où un « X » prouve le lien de réalisation (ci-dessous) entre les exigences :</w:t>
            </w:r>
          </w:p>
          <w:p w:rsidR="00B757E7" w:rsidRPr="00B757E7" w:rsidRDefault="00B757E7" w:rsidP="00A0449E">
            <w:r w:rsidRPr="00B757E7">
              <w:rPr>
                <w:noProof/>
              </w:rPr>
              <w:drawing>
                <wp:inline distT="0" distB="0" distL="0" distR="0" wp14:anchorId="7EDD9E4A" wp14:editId="170E7D8A">
                  <wp:extent cx="3324348" cy="620973"/>
                  <wp:effectExtent l="0" t="0" r="0" b="8255"/>
                  <wp:docPr id="146" name="Imag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179" cy="621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E7" w:rsidTr="00B757E7">
        <w:trPr>
          <w:trHeight w:val="1467"/>
        </w:trPr>
        <w:tc>
          <w:tcPr>
            <w:tcW w:w="3710" w:type="dxa"/>
          </w:tcPr>
          <w:p w:rsidR="00B757E7" w:rsidRDefault="00B757E7" w:rsidP="00B757E7">
            <w:r>
              <w:t xml:space="preserve">Traiter le fichier avec une macro </w:t>
            </w:r>
            <w:proofErr w:type="spellStart"/>
            <w:r>
              <w:t>excel</w:t>
            </w:r>
            <w:proofErr w:type="spellEnd"/>
            <w:r>
              <w:t xml:space="preserve"> (</w:t>
            </w:r>
            <w:r w:rsidR="00621279">
              <w:t>« </w:t>
            </w:r>
            <w:r w:rsidRPr="00621279">
              <w:rPr>
                <w:i/>
              </w:rPr>
              <w:t>traca.xlsm</w:t>
            </w:r>
            <w:r w:rsidR="00621279">
              <w:rPr>
                <w:i/>
              </w:rPr>
              <w:t> »</w:t>
            </w:r>
            <w:r>
              <w:t>)</w:t>
            </w:r>
          </w:p>
        </w:tc>
        <w:tc>
          <w:tcPr>
            <w:tcW w:w="6012" w:type="dxa"/>
          </w:tcPr>
          <w:p w:rsidR="00B757E7" w:rsidRDefault="00B757E7" w:rsidP="00A0449E">
            <w:r>
              <w:object w:dxaOrig="1531" w:dyaOrig="990">
                <v:shape id="_x0000_i1027" type="#_x0000_t75" style="width:76.5pt;height:49.5pt" o:ole="">
                  <v:imagedata r:id="rId163" o:title=""/>
                </v:shape>
                <o:OLEObject Type="Embed" ProgID="Excel.SheetMacroEnabled.12" ShapeID="_x0000_i1027" DrawAspect="Icon" ObjectID="_1574147143" r:id="rId164"/>
              </w:object>
            </w:r>
          </w:p>
        </w:tc>
      </w:tr>
      <w:tr w:rsidR="00B757E7" w:rsidTr="00B757E7">
        <w:trPr>
          <w:trHeight w:val="1467"/>
        </w:trPr>
        <w:tc>
          <w:tcPr>
            <w:tcW w:w="3710" w:type="dxa"/>
          </w:tcPr>
          <w:p w:rsidR="000004AC" w:rsidRDefault="00B757E7" w:rsidP="000004AC">
            <w:r>
              <w:t xml:space="preserve">Enregistrer le fichier .csv en un fichier </w:t>
            </w:r>
            <w:proofErr w:type="spellStart"/>
            <w:r>
              <w:t>excel</w:t>
            </w:r>
            <w:proofErr w:type="spellEnd"/>
            <w:r>
              <w:t xml:space="preserve"> .</w:t>
            </w:r>
            <w:proofErr w:type="spellStart"/>
            <w:r>
              <w:t>xls</w:t>
            </w:r>
            <w:proofErr w:type="spellEnd"/>
          </w:p>
        </w:tc>
        <w:tc>
          <w:tcPr>
            <w:tcW w:w="6012" w:type="dxa"/>
          </w:tcPr>
          <w:p w:rsidR="000004AC" w:rsidRDefault="000004AC" w:rsidP="00A0449E">
            <w:r w:rsidRPr="000004AC">
              <w:rPr>
                <w:noProof/>
              </w:rPr>
              <w:drawing>
                <wp:inline distT="0" distB="0" distL="0" distR="0" wp14:anchorId="69A5A8FF" wp14:editId="2BF65188">
                  <wp:extent cx="2343477" cy="523948"/>
                  <wp:effectExtent l="0" t="0" r="0" b="9525"/>
                  <wp:docPr id="147" name="Imag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477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57E7" w:rsidRPr="00621279" w:rsidRDefault="00621279" w:rsidP="00A0449E">
            <w:pPr>
              <w:rPr>
                <w:i/>
              </w:rPr>
            </w:pPr>
            <w:r w:rsidRPr="00621279">
              <w:rPr>
                <w:i/>
              </w:rPr>
              <w:t>« </w:t>
            </w:r>
            <w:r w:rsidR="000004AC" w:rsidRPr="00621279">
              <w:rPr>
                <w:i/>
              </w:rPr>
              <w:t>SecurityReq.csv</w:t>
            </w:r>
            <w:r w:rsidRPr="00621279">
              <w:rPr>
                <w:i/>
              </w:rPr>
              <w:t> »</w:t>
            </w:r>
            <w:r w:rsidR="000004AC" w:rsidRPr="00621279">
              <w:rPr>
                <w:i/>
              </w:rPr>
              <w:t xml:space="preserve"> -&gt; </w:t>
            </w:r>
            <w:r w:rsidRPr="00621279">
              <w:rPr>
                <w:i/>
              </w:rPr>
              <w:t>« </w:t>
            </w:r>
            <w:r w:rsidR="000004AC" w:rsidRPr="00621279">
              <w:rPr>
                <w:i/>
              </w:rPr>
              <w:t>SecurityReq.xlsx</w:t>
            </w:r>
            <w:r w:rsidRPr="00621279">
              <w:rPr>
                <w:i/>
              </w:rPr>
              <w:t> »</w:t>
            </w:r>
          </w:p>
        </w:tc>
      </w:tr>
      <w:tr w:rsidR="000004AC" w:rsidTr="00B757E7">
        <w:trPr>
          <w:trHeight w:val="1467"/>
        </w:trPr>
        <w:tc>
          <w:tcPr>
            <w:tcW w:w="3710" w:type="dxa"/>
          </w:tcPr>
          <w:p w:rsidR="00621279" w:rsidRDefault="000004AC" w:rsidP="00621279">
            <w:r>
              <w:t>Cliquer sur traca.xlsm</w:t>
            </w:r>
            <w:r w:rsidR="00621279">
              <w:t xml:space="preserve"> puis </w:t>
            </w:r>
            <w:proofErr w:type="spellStart"/>
            <w:proofErr w:type="gramStart"/>
            <w:r w:rsidR="00621279">
              <w:t>cliquer</w:t>
            </w:r>
            <w:proofErr w:type="spellEnd"/>
            <w:proofErr w:type="gramEnd"/>
            <w:r w:rsidR="00621279">
              <w:t xml:space="preserve"> ensuite sur le bouton suivant :</w:t>
            </w:r>
          </w:p>
          <w:p w:rsidR="000004AC" w:rsidRDefault="000004AC" w:rsidP="000004AC">
            <w:r w:rsidRPr="000004AC">
              <w:rPr>
                <w:noProof/>
              </w:rPr>
              <w:drawing>
                <wp:inline distT="0" distB="0" distL="0" distR="0" wp14:anchorId="60171C77" wp14:editId="71ABE508">
                  <wp:extent cx="1617260" cy="746118"/>
                  <wp:effectExtent l="0" t="0" r="2540" b="0"/>
                  <wp:docPr id="148" name="Imag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703" cy="745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2" w:type="dxa"/>
          </w:tcPr>
          <w:p w:rsidR="00621279" w:rsidRDefault="000004AC" w:rsidP="00A0449E">
            <w:r w:rsidRPr="000004AC">
              <w:rPr>
                <w:noProof/>
              </w:rPr>
              <w:drawing>
                <wp:inline distT="0" distB="0" distL="0" distR="0" wp14:anchorId="1EFA03D0" wp14:editId="7870F86F">
                  <wp:extent cx="2665123" cy="1248770"/>
                  <wp:effectExtent l="0" t="0" r="1905" b="8890"/>
                  <wp:docPr id="149" name="Imag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650" cy="1246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1279" w:rsidRPr="000004AC" w:rsidRDefault="00621279" w:rsidP="00A0449E">
            <w:r>
              <w:t>Choisir le fichier « </w:t>
            </w:r>
            <w:r w:rsidRPr="00621279">
              <w:rPr>
                <w:i/>
              </w:rPr>
              <w:t>SecurityReq.xlsx</w:t>
            </w:r>
            <w:r>
              <w:t> »</w:t>
            </w:r>
          </w:p>
        </w:tc>
      </w:tr>
      <w:tr w:rsidR="00061D30" w:rsidTr="00B757E7">
        <w:trPr>
          <w:trHeight w:val="1467"/>
        </w:trPr>
        <w:tc>
          <w:tcPr>
            <w:tcW w:w="3710" w:type="dxa"/>
          </w:tcPr>
          <w:p w:rsidR="00061D30" w:rsidRDefault="00061D30" w:rsidP="00621279">
            <w:r>
              <w:t>Analyser les onglets UP (et BOTTOM pour une traça ascendante)</w:t>
            </w:r>
          </w:p>
        </w:tc>
        <w:tc>
          <w:tcPr>
            <w:tcW w:w="6012" w:type="dxa"/>
          </w:tcPr>
          <w:p w:rsidR="00061D30" w:rsidRPr="000004AC" w:rsidRDefault="00061D30" w:rsidP="00A0449E">
            <w:r w:rsidRPr="00061D30">
              <w:rPr>
                <w:noProof/>
              </w:rPr>
              <w:drawing>
                <wp:inline distT="0" distB="0" distL="0" distR="0" wp14:anchorId="5047C847" wp14:editId="1B6C0A6A">
                  <wp:extent cx="3359070" cy="1009935"/>
                  <wp:effectExtent l="0" t="0" r="0" b="0"/>
                  <wp:docPr id="150" name="Imag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176" cy="101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4C7D" w:rsidRDefault="00634C7D" w:rsidP="00A649C0"/>
    <w:p w:rsidR="00A649C0" w:rsidRDefault="00A649C0" w:rsidP="00CA67B3">
      <w:pPr>
        <w:pStyle w:val="Titre2"/>
      </w:pPr>
      <w:bookmarkStart w:id="32" w:name="_Toc436750953"/>
      <w:r>
        <w:lastRenderedPageBreak/>
        <w:t>Le package « </w:t>
      </w:r>
      <w:r w:rsidRPr="00A649C0">
        <w:t>Domain Model</w:t>
      </w:r>
      <w:r>
        <w:t>»</w:t>
      </w:r>
      <w:bookmarkEnd w:id="32"/>
    </w:p>
    <w:p w:rsidR="00A649C0" w:rsidRDefault="00A649C0" w:rsidP="00A649C0">
      <w:pPr>
        <w:pStyle w:val="Titre3"/>
      </w:pPr>
      <w:bookmarkStart w:id="33" w:name="_Toc436750954"/>
      <w:r>
        <w:t>Présentation du package</w:t>
      </w:r>
      <w:bookmarkEnd w:id="33"/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A649C0" w:rsidTr="00551562">
        <w:tc>
          <w:tcPr>
            <w:tcW w:w="3652" w:type="dxa"/>
          </w:tcPr>
          <w:p w:rsidR="009B1FBC" w:rsidRDefault="009B1FBC" w:rsidP="009B1FBC">
            <w:pPr>
              <w:rPr>
                <w:noProof/>
              </w:rPr>
            </w:pPr>
            <w:r>
              <w:rPr>
                <w:noProof/>
              </w:rPr>
              <w:t xml:space="preserve">Aide en ligne du « Domain Model » : aller sur </w:t>
            </w:r>
          </w:p>
          <w:p w:rsidR="009B1FBC" w:rsidRDefault="00A0449E" w:rsidP="009B1FBC">
            <w:pPr>
              <w:rPr>
                <w:noProof/>
              </w:rPr>
            </w:pPr>
            <w:hyperlink r:id="rId169" w:history="1">
              <w:r w:rsidR="009B1FBC" w:rsidRPr="009B1FBC">
                <w:rPr>
                  <w:rStyle w:val="Lienhypertexte"/>
                  <w:noProof/>
                </w:rPr>
                <w:t>http://www.sparxsystems.com/enterprise_architect_user_guide/10/modeling_basics/domain_model_pattern.html</w:t>
              </w:r>
            </w:hyperlink>
          </w:p>
          <w:p w:rsidR="009B1FBC" w:rsidRDefault="009B1FBC" w:rsidP="00551562"/>
          <w:p w:rsidR="00A018CD" w:rsidRPr="005E579C" w:rsidRDefault="00A018CD" w:rsidP="00551562">
            <w:pPr>
              <w:rPr>
                <w:lang w:val="it-IT"/>
              </w:rPr>
            </w:pPr>
            <w:r w:rsidRPr="005E579C">
              <w:rPr>
                <w:lang w:val="it-IT"/>
              </w:rPr>
              <w:t>Wikipedia : « </w:t>
            </w:r>
            <w:hyperlink r:id="rId170" w:history="1">
              <w:r w:rsidRPr="005E579C">
                <w:rPr>
                  <w:rStyle w:val="Lienhypertexte"/>
                  <w:lang w:val="it-IT"/>
                </w:rPr>
                <w:t>http://en.wikipedia.org/wiki/Domain_model </w:t>
              </w:r>
            </w:hyperlink>
            <w:r w:rsidRPr="005E579C">
              <w:rPr>
                <w:lang w:val="it-IT"/>
              </w:rPr>
              <w:t>»</w:t>
            </w:r>
          </w:p>
          <w:p w:rsidR="00A649C0" w:rsidRPr="005E579C" w:rsidRDefault="00A649C0" w:rsidP="00551562">
            <w:pPr>
              <w:rPr>
                <w:lang w:val="it-IT"/>
              </w:rPr>
            </w:pPr>
            <w:r w:rsidRPr="005E579C">
              <w:rPr>
                <w:lang w:val="it-IT"/>
              </w:rPr>
              <w:t xml:space="preserve"> </w:t>
            </w:r>
          </w:p>
        </w:tc>
        <w:tc>
          <w:tcPr>
            <w:tcW w:w="5919" w:type="dxa"/>
          </w:tcPr>
          <w:p w:rsidR="00A649C0" w:rsidRPr="005E579C" w:rsidRDefault="009B1FBC" w:rsidP="009B1FBC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Rappel de </w:t>
            </w:r>
            <w:proofErr w:type="spellStart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l’aide</w:t>
            </w:r>
            <w:proofErr w:type="spellEnd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 </w:t>
            </w:r>
            <w:proofErr w:type="gramStart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EA :</w:t>
            </w:r>
            <w:proofErr w:type="gramEnd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 « A</w:t>
            </w:r>
            <w:r w:rsidRPr="005E579C">
              <w:rPr>
                <w:rStyle w:val="apple-converted-space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 </w:t>
            </w:r>
            <w:r w:rsidRPr="005E579C">
              <w:rPr>
                <w:rStyle w:val="fbodytext"/>
                <w:rFonts w:ascii="Verdana" w:hAnsi="Verdana"/>
                <w:i/>
                <w:iCs/>
                <w:sz w:val="16"/>
                <w:szCs w:val="16"/>
                <w:shd w:val="clear" w:color="auto" w:fill="FFFFFF"/>
                <w:lang w:val="en-GB"/>
              </w:rPr>
              <w:t>Domain model</w:t>
            </w:r>
            <w:r w:rsidRPr="005E579C">
              <w:rPr>
                <w:rStyle w:val="apple-converted-space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 </w:t>
            </w: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is a high-level conceptual model, defining physical and abstract objects in an area of interest to the Project. »</w:t>
            </w:r>
          </w:p>
          <w:p w:rsidR="009B1FBC" w:rsidRPr="009B1FBC" w:rsidRDefault="009B1FBC" w:rsidP="009B1FBC">
            <w:pPr>
              <w:spacing w:before="100" w:beforeAutospacing="1" w:after="100" w:afterAutospacing="1"/>
              <w:ind w:left="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9B1FB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« A Domain model shows:</w:t>
            </w:r>
          </w:p>
          <w:p w:rsidR="009B1FBC" w:rsidRPr="005E579C" w:rsidRDefault="009B1FBC" w:rsidP="00AA74DE">
            <w:pPr>
              <w:numPr>
                <w:ilvl w:val="0"/>
                <w:numId w:val="10"/>
              </w:numPr>
              <w:spacing w:before="100" w:beforeAutospacing="1" w:after="100" w:afterAutospacing="1"/>
              <w:ind w:left="66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  <w:lang w:val="en-GB"/>
              </w:rPr>
              <w:t>The physical and organizational units of the domain;</w:t>
            </w: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 for example, Employee and Flight </w:t>
            </w:r>
          </w:p>
          <w:p w:rsidR="009B1FBC" w:rsidRPr="005E579C" w:rsidRDefault="009B1FBC" w:rsidP="00AA74DE">
            <w:pPr>
              <w:numPr>
                <w:ilvl w:val="0"/>
                <w:numId w:val="10"/>
              </w:numPr>
              <w:spacing w:before="100" w:beforeAutospacing="1" w:after="100" w:afterAutospacing="1"/>
              <w:ind w:left="66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  <w:lang w:val="en-GB"/>
              </w:rPr>
              <w:t>The relationships between these units</w:t>
            </w: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; for example, Employee is assigned to Flight </w:t>
            </w:r>
          </w:p>
          <w:p w:rsidR="009B1FBC" w:rsidRPr="005E579C" w:rsidRDefault="009B1FBC" w:rsidP="00AA74DE">
            <w:pPr>
              <w:numPr>
                <w:ilvl w:val="0"/>
                <w:numId w:val="10"/>
              </w:numPr>
              <w:spacing w:before="100" w:beforeAutospacing="1" w:after="100" w:afterAutospacing="1"/>
              <w:ind w:left="66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  <w:lang w:val="en-GB"/>
              </w:rPr>
              <w:t>The multiplicity of those relationships</w:t>
            </w: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; for example, one employee can be assigned to no flights, one flight or many flights (represented by the 1 and the * at the ends of that relationship) »</w:t>
            </w:r>
          </w:p>
          <w:p w:rsidR="009B1FBC" w:rsidRPr="009B1FBC" w:rsidRDefault="009B1FBC" w:rsidP="009B1FBC">
            <w:pPr>
              <w:spacing w:before="100" w:beforeAutospacing="1" w:after="100" w:afterAutospacing="1"/>
              <w:ind w:left="36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9B1FBC">
              <w:rPr>
                <w:rStyle w:val="fbodytext"/>
                <w:rFonts w:ascii="Verdana" w:hAnsi="Verdana"/>
                <w:noProof/>
                <w:sz w:val="16"/>
                <w:szCs w:val="16"/>
                <w:shd w:val="clear" w:color="auto" w:fill="FFFFFF"/>
              </w:rPr>
              <w:drawing>
                <wp:inline distT="0" distB="0" distL="0" distR="0" wp14:anchorId="550A41B7" wp14:editId="0587E92B">
                  <wp:extent cx="1667865" cy="1329006"/>
                  <wp:effectExtent l="0" t="0" r="8890" b="5080"/>
                  <wp:docPr id="95" name="Image 95">
                    <a:hlinkClick xmlns:a="http://schemas.openxmlformats.org/drawingml/2006/main" r:id="rId16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275" cy="1331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1FBC" w:rsidRPr="009B1FBC" w:rsidRDefault="009B1FBC" w:rsidP="009B1FBC">
            <w:pPr>
              <w:rPr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</w:p>
        </w:tc>
      </w:tr>
      <w:tr w:rsidR="009B1FBC" w:rsidTr="00551562">
        <w:tc>
          <w:tcPr>
            <w:tcW w:w="3652" w:type="dxa"/>
          </w:tcPr>
          <w:p w:rsidR="009B1FBC" w:rsidRDefault="009B1FBC" w:rsidP="009B1FBC">
            <w:r>
              <w:t>Clic sur le package « Domain Model  »</w:t>
            </w:r>
          </w:p>
          <w:p w:rsidR="009B1FBC" w:rsidRDefault="009B1FBC" w:rsidP="00551562"/>
        </w:tc>
        <w:tc>
          <w:tcPr>
            <w:tcW w:w="5919" w:type="dxa"/>
          </w:tcPr>
          <w:p w:rsidR="009B1FBC" w:rsidRDefault="0038059C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  <w:r w:rsidRPr="0038059C">
              <w:rPr>
                <w:rStyle w:val="fbodytext"/>
                <w:rFonts w:ascii="Verdana" w:hAnsi="Verdana"/>
                <w:noProof/>
                <w:color w:val="333333"/>
                <w:sz w:val="16"/>
                <w:szCs w:val="16"/>
                <w:shd w:val="clear" w:color="auto" w:fill="FFFFFF"/>
              </w:rPr>
              <w:drawing>
                <wp:inline distT="0" distB="0" distL="0" distR="0" wp14:anchorId="4A08C860" wp14:editId="4DFBD5BA">
                  <wp:extent cx="1711757" cy="1326227"/>
                  <wp:effectExtent l="0" t="0" r="3175" b="7620"/>
                  <wp:docPr id="96" name="Imag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104" cy="133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4F5" w:rsidTr="00551562">
        <w:tc>
          <w:tcPr>
            <w:tcW w:w="3652" w:type="dxa"/>
          </w:tcPr>
          <w:p w:rsidR="009524F5" w:rsidRDefault="009524F5" w:rsidP="009B1FBC">
            <w:r>
              <w:t>Clic sur « System Context »</w:t>
            </w:r>
          </w:p>
        </w:tc>
        <w:tc>
          <w:tcPr>
            <w:tcW w:w="5919" w:type="dxa"/>
          </w:tcPr>
          <w:p w:rsidR="009524F5" w:rsidRDefault="009524F5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 xml:space="preserve">Présentation globale </w:t>
            </w:r>
            <w:proofErr w:type="spellStart"/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>dur</w:t>
            </w:r>
            <w:proofErr w:type="spellEnd"/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>systeme</w:t>
            </w:r>
            <w:proofErr w:type="spellEnd"/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 xml:space="preserve"> </w:t>
            </w:r>
          </w:p>
          <w:p w:rsidR="009524F5" w:rsidRDefault="009524F5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</w:p>
          <w:p w:rsidR="009524F5" w:rsidRPr="0038059C" w:rsidRDefault="009524F5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  <w:r w:rsidRPr="009524F5">
              <w:rPr>
                <w:rStyle w:val="fbodytext"/>
                <w:rFonts w:ascii="Verdana" w:hAnsi="Verdana"/>
                <w:noProof/>
                <w:color w:val="333333"/>
                <w:sz w:val="16"/>
                <w:szCs w:val="16"/>
                <w:shd w:val="clear" w:color="auto" w:fill="FFFFFF"/>
              </w:rPr>
              <w:drawing>
                <wp:inline distT="0" distB="0" distL="0" distR="0" wp14:anchorId="51432C04" wp14:editId="18FC816D">
                  <wp:extent cx="2094456" cy="1185062"/>
                  <wp:effectExtent l="0" t="0" r="1270" b="0"/>
                  <wp:docPr id="97" name="Imag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362" cy="1185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4F5" w:rsidRPr="00B0582E" w:rsidTr="00551562">
        <w:tc>
          <w:tcPr>
            <w:tcW w:w="3652" w:type="dxa"/>
          </w:tcPr>
          <w:p w:rsidR="009524F5" w:rsidRDefault="009524F5" w:rsidP="009B1FBC">
            <w:r>
              <w:t>Lien avec d’autres entités et recherche</w:t>
            </w:r>
          </w:p>
        </w:tc>
        <w:tc>
          <w:tcPr>
            <w:tcW w:w="5919" w:type="dxa"/>
          </w:tcPr>
          <w:p w:rsidR="009524F5" w:rsidRPr="007247E7" w:rsidRDefault="009524F5" w:rsidP="009B1FBC">
            <w:pPr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</w:pPr>
            <w:r w:rsidRPr="007247E7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  <w:t>Il n’y a pas a priori des liens avec d’autres diagrammes</w:t>
            </w:r>
            <w:r w:rsidR="007247E7" w:rsidRPr="007247E7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  <w:t xml:space="preserve"> ou </w:t>
            </w:r>
            <w:proofErr w:type="spellStart"/>
            <w:r w:rsidR="007247E7" w:rsidRPr="007247E7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  <w:t>élements</w:t>
            </w:r>
            <w:proofErr w:type="spellEnd"/>
            <w:r w:rsidR="007247E7" w:rsidRPr="007247E7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  <w:t xml:space="preserve"> (par exemple les exigences)</w:t>
            </w:r>
          </w:p>
          <w:p w:rsidR="009524F5" w:rsidRPr="00F350D9" w:rsidRDefault="009524F5" w:rsidP="009B1FBC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Il faut faire une recherche</w:t>
            </w:r>
          </w:p>
          <w:p w:rsidR="009524F5" w:rsidRPr="00F350D9" w:rsidRDefault="009524F5" w:rsidP="009B1FBC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Par liste -&gt; Package browser</w:t>
            </w:r>
          </w:p>
          <w:p w:rsidR="009524F5" w:rsidRPr="005E579C" w:rsidRDefault="009524F5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Par mot </w:t>
            </w:r>
            <w:proofErr w:type="spellStart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clé</w:t>
            </w:r>
            <w:proofErr w:type="spellEnd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 -&gt; Find in Project Browser</w:t>
            </w:r>
          </w:p>
        </w:tc>
      </w:tr>
    </w:tbl>
    <w:p w:rsidR="00A649C0" w:rsidRPr="005E579C" w:rsidRDefault="00A649C0" w:rsidP="00A649C0">
      <w:pPr>
        <w:rPr>
          <w:lang w:val="en-GB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120D3D" w:rsidTr="00551562">
        <w:tc>
          <w:tcPr>
            <w:tcW w:w="3652" w:type="dxa"/>
          </w:tcPr>
          <w:p w:rsidR="001678C0" w:rsidRDefault="001678C0" w:rsidP="001678C0">
            <w:r>
              <w:t>Clic sur « Data Model »</w:t>
            </w:r>
          </w:p>
          <w:p w:rsidR="001678C0" w:rsidRDefault="001678C0" w:rsidP="001678C0"/>
          <w:p w:rsidR="00AD164F" w:rsidRDefault="00AD164F" w:rsidP="00B61E2C"/>
        </w:tc>
        <w:tc>
          <w:tcPr>
            <w:tcW w:w="5919" w:type="dxa"/>
          </w:tcPr>
          <w:p w:rsidR="00B61E2C" w:rsidRDefault="001678C0" w:rsidP="001678C0">
            <w:r>
              <w:t xml:space="preserve">But : </w:t>
            </w:r>
            <w:proofErr w:type="gramStart"/>
            <w:r>
              <w:t>formaliser</w:t>
            </w:r>
            <w:proofErr w:type="gramEnd"/>
            <w:r>
              <w:t xml:space="preserve"> les E/S du système</w:t>
            </w:r>
          </w:p>
          <w:p w:rsidR="001678C0" w:rsidRDefault="00B61E2C" w:rsidP="001678C0">
            <w:r>
              <w:t xml:space="preserve">Il est aussi possible de </w:t>
            </w:r>
            <w:r w:rsidR="001678C0">
              <w:t>préparer des fichiers de type « </w:t>
            </w:r>
            <w:proofErr w:type="spellStart"/>
            <w:r w:rsidR="001678C0">
              <w:t>xsd</w:t>
            </w:r>
            <w:proofErr w:type="spellEnd"/>
            <w:r w:rsidR="001678C0">
              <w:t> »</w:t>
            </w:r>
            <w:r>
              <w:t xml:space="preserve"> (</w:t>
            </w:r>
            <w:proofErr w:type="spellStart"/>
            <w:r>
              <w:t>cf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REF _Ref417981796 \r \h </w:instrText>
            </w:r>
            <w:r>
              <w:fldChar w:fldCharType="separate"/>
            </w:r>
            <w:r w:rsidR="00DC253B">
              <w:t>0</w:t>
            </w:r>
            <w:r>
              <w:fldChar w:fldCharType="end"/>
            </w:r>
            <w:r>
              <w:t xml:space="preserve"> page </w:t>
            </w:r>
            <w:r>
              <w:fldChar w:fldCharType="begin"/>
            </w:r>
            <w:r>
              <w:instrText xml:space="preserve"> PAGEREF _Ref417981796 \h </w:instrText>
            </w:r>
            <w:r>
              <w:fldChar w:fldCharType="separate"/>
            </w:r>
            <w:r w:rsidR="00DC253B">
              <w:rPr>
                <w:noProof/>
              </w:rPr>
              <w:t>19</w:t>
            </w:r>
            <w:r>
              <w:fldChar w:fldCharType="end"/>
            </w:r>
            <w:r>
              <w:t>).</w:t>
            </w:r>
          </w:p>
          <w:p w:rsidR="001678C0" w:rsidRDefault="001678C0" w:rsidP="001678C0">
            <w:r w:rsidRPr="001678C0">
              <w:rPr>
                <w:noProof/>
              </w:rPr>
              <w:drawing>
                <wp:inline distT="0" distB="0" distL="0" distR="0" wp14:anchorId="6F5C8209" wp14:editId="476CDA0E">
                  <wp:extent cx="1962424" cy="1057423"/>
                  <wp:effectExtent l="0" t="0" r="0" b="9525"/>
                  <wp:docPr id="100" name="Imag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247E7" w:rsidRPr="007247E7">
              <w:rPr>
                <w:noProof/>
              </w:rPr>
              <w:drawing>
                <wp:inline distT="0" distB="0" distL="0" distR="0" wp14:anchorId="62C08C66" wp14:editId="0FD6FF32">
                  <wp:extent cx="1262735" cy="1185062"/>
                  <wp:effectExtent l="0" t="0" r="0" b="0"/>
                  <wp:docPr id="115" name="Imag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479" cy="118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8C0" w:rsidRPr="00120D3D" w:rsidRDefault="001678C0" w:rsidP="001678C0"/>
        </w:tc>
      </w:tr>
      <w:tr w:rsidR="007247E7" w:rsidTr="00551562">
        <w:tc>
          <w:tcPr>
            <w:tcW w:w="3652" w:type="dxa"/>
          </w:tcPr>
          <w:p w:rsidR="007247E7" w:rsidRDefault="007247E7" w:rsidP="001678C0">
            <w:r>
              <w:t>Clic sur « Console »</w:t>
            </w:r>
          </w:p>
        </w:tc>
        <w:tc>
          <w:tcPr>
            <w:tcW w:w="5919" w:type="dxa"/>
          </w:tcPr>
          <w:p w:rsidR="007247E7" w:rsidRDefault="007247E7" w:rsidP="001678C0">
            <w:r>
              <w:t>Trois ensembles de classes (comprendre « blocs ») ont été définis :</w:t>
            </w:r>
          </w:p>
          <w:p w:rsidR="007247E7" w:rsidRDefault="007247E7" w:rsidP="001678C0">
            <w:r w:rsidRPr="007247E7">
              <w:t xml:space="preserve"> </w:t>
            </w:r>
            <w:r w:rsidRPr="007247E7">
              <w:rPr>
                <w:noProof/>
              </w:rPr>
              <w:drawing>
                <wp:inline distT="0" distB="0" distL="0" distR="0" wp14:anchorId="339B05A4" wp14:editId="5D343008">
                  <wp:extent cx="1971950" cy="724001"/>
                  <wp:effectExtent l="0" t="0" r="9525" b="0"/>
                  <wp:docPr id="117" name="Imag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47E7" w:rsidRDefault="007247E7" w:rsidP="007247E7">
            <w:r w:rsidRPr="007247E7">
              <w:rPr>
                <w:noProof/>
              </w:rPr>
              <w:drawing>
                <wp:inline distT="0" distB="0" distL="0" distR="0" wp14:anchorId="2950D304" wp14:editId="1CBBF774">
                  <wp:extent cx="1595899" cy="1389888"/>
                  <wp:effectExtent l="0" t="0" r="4445" b="1270"/>
                  <wp:docPr id="116" name="Imag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769" cy="138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7E7" w:rsidTr="00551562">
        <w:tc>
          <w:tcPr>
            <w:tcW w:w="3652" w:type="dxa"/>
          </w:tcPr>
          <w:p w:rsidR="007247E7" w:rsidRDefault="007247E7" w:rsidP="001678C0">
            <w:r>
              <w:t>Clic sur « Server »</w:t>
            </w:r>
          </w:p>
        </w:tc>
        <w:tc>
          <w:tcPr>
            <w:tcW w:w="5919" w:type="dxa"/>
          </w:tcPr>
          <w:p w:rsidR="007247E7" w:rsidRDefault="007247E7" w:rsidP="001678C0">
            <w:r>
              <w:t>Les éléments du sous-système « server » y sont définis.</w:t>
            </w:r>
          </w:p>
          <w:p w:rsidR="007247E7" w:rsidRDefault="007247E7" w:rsidP="001678C0">
            <w:r>
              <w:t>Note : comme pour les consoles, il n’y a pas de lien avec la vus générale du contexte (« system context »)</w:t>
            </w:r>
          </w:p>
          <w:p w:rsidR="007247E7" w:rsidRDefault="007247E7" w:rsidP="001678C0">
            <w:r w:rsidRPr="007247E7">
              <w:rPr>
                <w:noProof/>
              </w:rPr>
              <w:drawing>
                <wp:inline distT="0" distB="0" distL="0" distR="0" wp14:anchorId="004EE6D8" wp14:editId="6D357C28">
                  <wp:extent cx="1959429" cy="1276566"/>
                  <wp:effectExtent l="0" t="0" r="3175" b="0"/>
                  <wp:docPr id="118" name="Imag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439" cy="127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7E7" w:rsidTr="00551562">
        <w:tc>
          <w:tcPr>
            <w:tcW w:w="3652" w:type="dxa"/>
          </w:tcPr>
          <w:p w:rsidR="007247E7" w:rsidRDefault="002A6624" w:rsidP="001678C0">
            <w:r>
              <w:t>Clic sur « Documentation »</w:t>
            </w:r>
          </w:p>
        </w:tc>
        <w:tc>
          <w:tcPr>
            <w:tcW w:w="5919" w:type="dxa"/>
          </w:tcPr>
          <w:p w:rsidR="007247E7" w:rsidRDefault="008A4B07" w:rsidP="001678C0">
            <w:r>
              <w:t>Cliquer sur F8 pour générer le document PDF concernant les « software Requirements »</w:t>
            </w:r>
          </w:p>
          <w:p w:rsidR="002A6624" w:rsidRDefault="002A6624" w:rsidP="001678C0">
            <w:r w:rsidRPr="002A6624">
              <w:rPr>
                <w:noProof/>
              </w:rPr>
              <w:drawing>
                <wp:inline distT="0" distB="0" distL="0" distR="0" wp14:anchorId="031D81C8" wp14:editId="461D6A92">
                  <wp:extent cx="1413164" cy="616166"/>
                  <wp:effectExtent l="0" t="0" r="0" b="0"/>
                  <wp:docPr id="119" name="Imag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365" cy="617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624" w:rsidTr="00551562">
        <w:tc>
          <w:tcPr>
            <w:tcW w:w="3652" w:type="dxa"/>
          </w:tcPr>
          <w:p w:rsidR="002A6624" w:rsidRDefault="002A6624" w:rsidP="001678C0">
            <w:r>
              <w:t>Clic sur « Templates »</w:t>
            </w:r>
          </w:p>
        </w:tc>
        <w:tc>
          <w:tcPr>
            <w:tcW w:w="5919" w:type="dxa"/>
          </w:tcPr>
          <w:p w:rsidR="002A6624" w:rsidRDefault="002A6624" w:rsidP="001678C0">
            <w:r>
              <w:t>Template pour les exigences seulement</w:t>
            </w:r>
          </w:p>
          <w:p w:rsidR="002A6624" w:rsidRDefault="002A6624" w:rsidP="001678C0">
            <w:r w:rsidRPr="002A6624">
              <w:rPr>
                <w:noProof/>
              </w:rPr>
              <w:lastRenderedPageBreak/>
              <w:drawing>
                <wp:inline distT="0" distB="0" distL="0" distR="0" wp14:anchorId="30A82161" wp14:editId="74287E12">
                  <wp:extent cx="1228897" cy="533474"/>
                  <wp:effectExtent l="0" t="0" r="9525" b="0"/>
                  <wp:docPr id="120" name="Imag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897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D3D" w:rsidRDefault="00120D3D" w:rsidP="00A649C0"/>
    <w:p w:rsidR="001519A5" w:rsidRDefault="001519A5" w:rsidP="00A649C0"/>
    <w:p w:rsidR="001519A5" w:rsidRDefault="001519A5" w:rsidP="00A649C0"/>
    <w:p w:rsidR="001519A5" w:rsidRDefault="001519A5" w:rsidP="00A649C0"/>
    <w:p w:rsidR="001519A5" w:rsidRDefault="001519A5" w:rsidP="001519A5">
      <w:pPr>
        <w:pStyle w:val="Titre1"/>
      </w:pPr>
      <w:bookmarkStart w:id="34" w:name="_Toc436750955"/>
      <w:r>
        <w:lastRenderedPageBreak/>
        <w:t>Foire aux questions</w:t>
      </w:r>
      <w:bookmarkEnd w:id="34"/>
    </w:p>
    <w:p w:rsidR="001519A5" w:rsidRPr="001519A5" w:rsidRDefault="001519A5" w:rsidP="00AA74DE">
      <w:pPr>
        <w:pStyle w:val="Paragraphedeliste"/>
        <w:numPr>
          <w:ilvl w:val="0"/>
          <w:numId w:val="14"/>
        </w:numPr>
        <w:rPr>
          <w:b/>
          <w:color w:val="FF0000"/>
        </w:rPr>
      </w:pPr>
      <w:r w:rsidRPr="001519A5">
        <w:rPr>
          <w:b/>
          <w:color w:val="FF0000"/>
        </w:rPr>
        <w:t>Peut-on ajouter des fonctionnalités à EA, pour une version donnée ?</w:t>
      </w:r>
    </w:p>
    <w:p w:rsidR="001519A5" w:rsidRDefault="001519A5" w:rsidP="001519A5">
      <w:pPr>
        <w:pStyle w:val="Paragraphedeliste"/>
        <w:ind w:left="1287"/>
      </w:pPr>
    </w:p>
    <w:p w:rsidR="001519A5" w:rsidRDefault="001519A5" w:rsidP="001519A5">
      <w:pPr>
        <w:ind w:left="1418"/>
      </w:pPr>
      <w:r>
        <w:t>Oui. EA permet d’ajouter des « plugins ». Ils sont cependant souvent (mais pas toujours) payants et il faut disposer des droits d’installation.</w:t>
      </w:r>
    </w:p>
    <w:p w:rsidR="001519A5" w:rsidRDefault="001519A5" w:rsidP="001519A5">
      <w:pPr>
        <w:ind w:left="1418"/>
      </w:pPr>
    </w:p>
    <w:p w:rsidR="001519A5" w:rsidRDefault="00A0449E" w:rsidP="00AA74DE">
      <w:pPr>
        <w:pStyle w:val="Paragraphedeliste"/>
        <w:numPr>
          <w:ilvl w:val="0"/>
          <w:numId w:val="15"/>
        </w:numPr>
        <w:ind w:left="1778"/>
      </w:pPr>
      <w:hyperlink r:id="rId181" w:history="1">
        <w:r w:rsidR="001519A5" w:rsidRPr="001519A5">
          <w:rPr>
            <w:rStyle w:val="Lienhypertexte"/>
          </w:rPr>
          <w:t>http://www.sparxsystems.com.au/products/3rdparty.html</w:t>
        </w:r>
      </w:hyperlink>
    </w:p>
    <w:p w:rsidR="001519A5" w:rsidRDefault="001519A5" w:rsidP="001519A5"/>
    <w:p w:rsidR="001519A5" w:rsidRPr="001519A5" w:rsidRDefault="001519A5" w:rsidP="00AA74DE">
      <w:pPr>
        <w:pStyle w:val="Paragraphedeliste"/>
        <w:numPr>
          <w:ilvl w:val="0"/>
          <w:numId w:val="14"/>
        </w:numPr>
        <w:rPr>
          <w:b/>
          <w:color w:val="FF0000"/>
        </w:rPr>
      </w:pPr>
      <w:r w:rsidRPr="001519A5">
        <w:rPr>
          <w:b/>
          <w:color w:val="FF0000"/>
        </w:rPr>
        <w:t>Est-il possible d’importer des exigences dans EA depuis un document Word ?</w:t>
      </w:r>
    </w:p>
    <w:p w:rsidR="001519A5" w:rsidRDefault="001519A5" w:rsidP="001519A5"/>
    <w:p w:rsidR="004B42A3" w:rsidRDefault="001519A5" w:rsidP="004B42A3">
      <w:pPr>
        <w:ind w:left="1418"/>
      </w:pPr>
      <w:r>
        <w:t xml:space="preserve">Avec la </w:t>
      </w:r>
      <w:r w:rsidR="004B42A3">
        <w:t>version</w:t>
      </w:r>
      <w:r>
        <w:t xml:space="preserve"> 9.0, la réponse est Non. </w:t>
      </w:r>
    </w:p>
    <w:p w:rsidR="001519A5" w:rsidRDefault="001519A5" w:rsidP="004B42A3">
      <w:pPr>
        <w:ind w:left="1418"/>
      </w:pPr>
      <w:r>
        <w:t xml:space="preserve">Il est cependant possible </w:t>
      </w:r>
      <w:r w:rsidR="004B42A3">
        <w:t>importer des fichiers Excel :</w:t>
      </w:r>
    </w:p>
    <w:p w:rsidR="004B42A3" w:rsidRDefault="004B42A3" w:rsidP="004B42A3">
      <w:pPr>
        <w:ind w:left="1418"/>
      </w:pPr>
    </w:p>
    <w:p w:rsidR="004B42A3" w:rsidRPr="004B42A3" w:rsidRDefault="00A0449E" w:rsidP="00AA74DE">
      <w:pPr>
        <w:pStyle w:val="Paragraphedeliste"/>
        <w:numPr>
          <w:ilvl w:val="0"/>
          <w:numId w:val="15"/>
        </w:numPr>
        <w:ind w:left="2629"/>
        <w:rPr>
          <w:rStyle w:val="Lienhypertexte"/>
        </w:rPr>
      </w:pPr>
      <w:hyperlink r:id="rId182" w:history="1">
        <w:r w:rsidR="004B42A3" w:rsidRPr="004B42A3">
          <w:rPr>
            <w:rStyle w:val="Lienhypertexte"/>
          </w:rPr>
          <w:t>http://www.sparxsystems.com.au/support/faq/requirements.html</w:t>
        </w:r>
      </w:hyperlink>
    </w:p>
    <w:p w:rsidR="004B42A3" w:rsidRDefault="004B42A3" w:rsidP="004B42A3">
      <w:pPr>
        <w:ind w:left="1418"/>
      </w:pPr>
    </w:p>
    <w:p w:rsidR="001519A5" w:rsidRDefault="004B42A3" w:rsidP="004B42A3">
      <w:pPr>
        <w:ind w:left="1418"/>
      </w:pPr>
      <w:r>
        <w:t>Il est cependant possible d’ajouter ces plugins qui permettent d’importer des exigences depuis un document Word</w:t>
      </w:r>
    </w:p>
    <w:p w:rsidR="004B42A3" w:rsidRPr="004B42A3" w:rsidRDefault="00A0449E" w:rsidP="00AA74DE">
      <w:pPr>
        <w:pStyle w:val="Paragraphedeliste"/>
        <w:numPr>
          <w:ilvl w:val="0"/>
          <w:numId w:val="15"/>
        </w:numPr>
        <w:ind w:left="2629"/>
      </w:pPr>
      <w:hyperlink r:id="rId183" w:history="1">
        <w:r w:rsidR="004B42A3" w:rsidRPr="00D155DD">
          <w:rPr>
            <w:rStyle w:val="Lienhypertexte"/>
          </w:rPr>
          <w:t>http://www.raquest.com/products/</w:t>
        </w:r>
      </w:hyperlink>
      <w:r w:rsidR="004B42A3" w:rsidRPr="004B42A3">
        <w:t xml:space="preserve"> (payant)</w:t>
      </w:r>
    </w:p>
    <w:p w:rsidR="004B42A3" w:rsidRPr="004B42A3" w:rsidRDefault="004B42A3" w:rsidP="00AA74DE">
      <w:pPr>
        <w:pStyle w:val="Paragraphedeliste"/>
        <w:numPr>
          <w:ilvl w:val="0"/>
          <w:numId w:val="15"/>
        </w:numPr>
        <w:ind w:left="2629"/>
        <w:rPr>
          <w:rStyle w:val="Lienhypertexte"/>
        </w:rPr>
      </w:pPr>
      <w:r>
        <w:rPr>
          <w:rStyle w:val="Lienhypertexte"/>
        </w:rPr>
        <w:t>http://tormigo.modesto.pl</w:t>
      </w:r>
      <w:r>
        <w:rPr>
          <w:rStyle w:val="Lienhypertexte"/>
          <w:u w:val="none"/>
        </w:rPr>
        <w:t xml:space="preserve"> </w:t>
      </w:r>
      <w:r w:rsidRPr="004B42A3">
        <w:t>(gratuit)</w:t>
      </w:r>
    </w:p>
    <w:p w:rsidR="004B42A3" w:rsidRDefault="004B42A3" w:rsidP="00A649C0"/>
    <w:sectPr w:rsidR="004B42A3" w:rsidSect="009517D5">
      <w:headerReference w:type="default" r:id="rId184"/>
      <w:pgSz w:w="11906" w:h="16838" w:code="9"/>
      <w:pgMar w:top="1418" w:right="1133" w:bottom="1021" w:left="1418" w:header="709" w:footer="32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449E" w:rsidRDefault="00A0449E" w:rsidP="00A649C0">
      <w:r>
        <w:separator/>
      </w:r>
    </w:p>
  </w:endnote>
  <w:endnote w:type="continuationSeparator" w:id="0">
    <w:p w:rsidR="00A0449E" w:rsidRDefault="00A0449E" w:rsidP="00A649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449E" w:rsidRDefault="00A0449E" w:rsidP="00A649C0">
      <w:r>
        <w:separator/>
      </w:r>
    </w:p>
  </w:footnote>
  <w:footnote w:type="continuationSeparator" w:id="0">
    <w:p w:rsidR="00A0449E" w:rsidRDefault="00A0449E" w:rsidP="00A649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449E" w:rsidRDefault="00A0449E">
    <w:pPr>
      <w:pStyle w:val="En-tte"/>
    </w:pPr>
  </w:p>
  <w:tbl>
    <w:tblPr>
      <w:tblW w:w="5000" w:type="pct"/>
      <w:jc w:val="center"/>
      <w:tblBorders>
        <w:bottom w:val="single" w:sz="6" w:space="0" w:color="000080"/>
      </w:tblBorders>
      <w:tblLayout w:type="fixed"/>
      <w:tblCellMar>
        <w:left w:w="80" w:type="dxa"/>
        <w:right w:w="80" w:type="dxa"/>
      </w:tblCellMar>
      <w:tblLook w:val="0000" w:firstRow="0" w:lastRow="0" w:firstColumn="0" w:lastColumn="0" w:noHBand="0" w:noVBand="0"/>
    </w:tblPr>
    <w:tblGrid>
      <w:gridCol w:w="2542"/>
      <w:gridCol w:w="3589"/>
      <w:gridCol w:w="3384"/>
    </w:tblGrid>
    <w:tr w:rsidR="00A0449E" w:rsidRPr="00CA3E14" w:rsidTr="002F1FD8">
      <w:trPr>
        <w:cantSplit/>
        <w:jc w:val="center"/>
      </w:trPr>
      <w:tc>
        <w:tcPr>
          <w:tcW w:w="1336" w:type="pct"/>
          <w:tcBorders>
            <w:bottom w:val="single" w:sz="6" w:space="0" w:color="000080"/>
          </w:tcBorders>
          <w:vAlign w:val="center"/>
        </w:tcPr>
        <w:p w:rsidR="00A0449E" w:rsidRPr="00CA3E14" w:rsidRDefault="00A0449E" w:rsidP="002F1FD8">
          <w:pPr>
            <w:pStyle w:val="En-tte"/>
          </w:pPr>
          <w:r>
            <w:rPr>
              <w:rFonts w:ascii="Calibri" w:eastAsia="Calibri" w:hAnsi="Calibri"/>
              <w:noProof/>
              <w:sz w:val="22"/>
              <w:szCs w:val="22"/>
              <w:lang w:val="fr-FR"/>
            </w:rPr>
            <w:drawing>
              <wp:inline distT="0" distB="0" distL="0" distR="0" wp14:anchorId="7E44F290" wp14:editId="361A7141">
                <wp:extent cx="1466850" cy="361950"/>
                <wp:effectExtent l="0" t="0" r="0" b="0"/>
                <wp:docPr id="8" name="Image 8" descr="SCALIAN_CMJN_3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SCALIAN_CMJN_3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668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86" w:type="pct"/>
          <w:tcBorders>
            <w:bottom w:val="single" w:sz="6" w:space="0" w:color="000080"/>
          </w:tcBorders>
          <w:vAlign w:val="center"/>
        </w:tcPr>
        <w:p w:rsidR="00A0449E" w:rsidRPr="0059615B" w:rsidRDefault="00A0449E" w:rsidP="002F1FD8">
          <w:pPr>
            <w:pStyle w:val="En-tte"/>
            <w:rPr>
              <w:b/>
              <w:lang w:val="fr-FR"/>
            </w:rPr>
          </w:pPr>
          <w:r w:rsidRPr="0059615B">
            <w:rPr>
              <w:b/>
              <w:lang w:val="fr-FR"/>
            </w:rPr>
            <w:br/>
          </w:r>
          <w:r w:rsidRPr="00201AD1">
            <w:rPr>
              <w:lang w:val="fr-FR"/>
            </w:rPr>
            <w:t>Tutoriel</w:t>
          </w:r>
          <w:r>
            <w:t xml:space="preserve"> Enterprise Architect</w:t>
          </w:r>
        </w:p>
        <w:p w:rsidR="00A0449E" w:rsidRPr="000B24CF" w:rsidRDefault="00A0449E" w:rsidP="002F1FD8">
          <w:pPr>
            <w:pStyle w:val="En-tte"/>
          </w:pPr>
        </w:p>
      </w:tc>
      <w:tc>
        <w:tcPr>
          <w:tcW w:w="1778" w:type="pct"/>
          <w:tcBorders>
            <w:bottom w:val="single" w:sz="6" w:space="0" w:color="000080"/>
          </w:tcBorders>
          <w:vAlign w:val="center"/>
        </w:tcPr>
        <w:p w:rsidR="00A0449E" w:rsidRPr="005E579C" w:rsidRDefault="00A0449E" w:rsidP="002F1FD8">
          <w:pPr>
            <w:pStyle w:val="En-tte"/>
            <w:rPr>
              <w:lang w:val="fr-FR"/>
            </w:rPr>
          </w:pPr>
          <w:r w:rsidRPr="005E579C">
            <w:rPr>
              <w:b/>
              <w:lang w:val="fr-FR"/>
            </w:rPr>
            <w:t>Réf</w:t>
          </w:r>
          <w:r w:rsidRPr="005E579C">
            <w:rPr>
              <w:b/>
              <w:lang w:val="fr-FR"/>
            </w:rPr>
            <w:tab/>
            <w:t>:</w:t>
          </w:r>
          <w:r w:rsidRPr="005E579C">
            <w:rPr>
              <w:lang w:val="fr-FR"/>
            </w:rPr>
            <w:t xml:space="preserve"> </w:t>
          </w:r>
          <w:r w:rsidRPr="0059615B">
            <w:rPr>
              <w:noProof/>
              <w:lang w:val="fr-FR"/>
            </w:rPr>
            <w:fldChar w:fldCharType="begin"/>
          </w:r>
          <w:r w:rsidRPr="005E579C">
            <w:rPr>
              <w:noProof/>
              <w:lang w:val="fr-FR"/>
            </w:rPr>
            <w:instrText xml:space="preserve"> FILENAME   \* MERGEFORMAT </w:instrText>
          </w:r>
          <w:r w:rsidRPr="0059615B">
            <w:rPr>
              <w:noProof/>
              <w:lang w:val="fr-FR"/>
            </w:rPr>
            <w:fldChar w:fldCharType="separate"/>
          </w:r>
          <w:r w:rsidRPr="005E579C">
            <w:rPr>
              <w:noProof/>
              <w:lang w:val="fr-FR"/>
            </w:rPr>
            <w:t>tutoriel EA.docx</w:t>
          </w:r>
          <w:r w:rsidRPr="0059615B">
            <w:rPr>
              <w:noProof/>
              <w:lang w:val="fr-FR"/>
            </w:rPr>
            <w:fldChar w:fldCharType="end"/>
          </w:r>
        </w:p>
        <w:p w:rsidR="00A0449E" w:rsidRPr="005E579C" w:rsidRDefault="00A0449E" w:rsidP="002F1FD8">
          <w:pPr>
            <w:pStyle w:val="En-tte"/>
            <w:rPr>
              <w:lang w:val="fr-FR"/>
            </w:rPr>
          </w:pPr>
          <w:r w:rsidRPr="005E579C">
            <w:rPr>
              <w:lang w:val="fr-FR"/>
            </w:rPr>
            <w:t xml:space="preserve">Edit </w:t>
          </w:r>
          <w:r w:rsidRPr="005E579C">
            <w:rPr>
              <w:lang w:val="fr-FR"/>
            </w:rPr>
            <w:tab/>
            <w:t>: 1</w:t>
          </w:r>
          <w:r w:rsidRPr="005E579C">
            <w:rPr>
              <w:lang w:val="fr-FR"/>
            </w:rPr>
            <w:tab/>
          </w:r>
          <w:proofErr w:type="spellStart"/>
          <w:r w:rsidRPr="005E579C">
            <w:rPr>
              <w:lang w:val="fr-FR"/>
            </w:rPr>
            <w:t>Rev</w:t>
          </w:r>
          <w:proofErr w:type="spellEnd"/>
          <w:r w:rsidRPr="005E579C">
            <w:rPr>
              <w:lang w:val="fr-FR"/>
            </w:rPr>
            <w:tab/>
            <w:t xml:space="preserve">: </w:t>
          </w:r>
          <w:r>
            <w:rPr>
              <w:lang w:val="fr-FR"/>
            </w:rPr>
            <w:t>1</w:t>
          </w:r>
        </w:p>
        <w:p w:rsidR="00A0449E" w:rsidRPr="00C942F1" w:rsidRDefault="00A0449E" w:rsidP="002F1FD8">
          <w:pPr>
            <w:pStyle w:val="En-tte"/>
          </w:pPr>
          <w:r w:rsidRPr="00C942F1">
            <w:rPr>
              <w:b/>
            </w:rPr>
            <w:t>Date</w:t>
          </w:r>
          <w:r w:rsidRPr="00C942F1">
            <w:rPr>
              <w:b/>
            </w:rPr>
            <w:tab/>
            <w:t>:</w:t>
          </w:r>
          <w:r w:rsidRPr="00C942F1">
            <w:t xml:space="preserve"> </w:t>
          </w:r>
          <w:r>
            <w:t>06/12/2017</w:t>
          </w:r>
        </w:p>
        <w:p w:rsidR="00A0449E" w:rsidRPr="00CA3E14" w:rsidRDefault="00A0449E" w:rsidP="002F1FD8">
          <w:pPr>
            <w:pStyle w:val="En-tte"/>
          </w:pPr>
          <w:r w:rsidRPr="00CA3E14">
            <w:t>Page</w:t>
          </w:r>
          <w:r w:rsidRPr="00CA3E14">
            <w:tab/>
            <w:t xml:space="preserve">: </w:t>
          </w:r>
          <w:r w:rsidRPr="00CA3E14">
            <w:pgNum/>
          </w:r>
        </w:p>
      </w:tc>
    </w:tr>
  </w:tbl>
  <w:p w:rsidR="00A0449E" w:rsidRDefault="00A0449E">
    <w:pPr>
      <w:pStyle w:val="En-tte"/>
    </w:pPr>
  </w:p>
  <w:p w:rsidR="00A0449E" w:rsidRPr="00E32576" w:rsidRDefault="00A0449E" w:rsidP="00A649C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1.5pt;height:11.5pt" o:bullet="t">
        <v:imagedata r:id="rId1" o:title=""/>
      </v:shape>
    </w:pict>
  </w:numPicBullet>
  <w:abstractNum w:abstractNumId="0">
    <w:nsid w:val="0AA75BB7"/>
    <w:multiLevelType w:val="hybridMultilevel"/>
    <w:tmpl w:val="31701938"/>
    <w:lvl w:ilvl="0" w:tplc="815883CA">
      <w:start w:val="1"/>
      <w:numFmt w:val="bullet"/>
      <w:pStyle w:val="P-Bullet03"/>
      <w:lvlText w:val=""/>
      <w:lvlJc w:val="left"/>
      <w:pPr>
        <w:ind w:left="2308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tabs>
          <w:tab w:val="num" w:pos="3028"/>
        </w:tabs>
        <w:ind w:left="3028" w:hanging="360"/>
      </w:pPr>
      <w:rPr>
        <w:rFonts w:ascii="Symbol" w:hAnsi="Symbol" w:hint="default"/>
      </w:rPr>
    </w:lvl>
    <w:lvl w:ilvl="2" w:tplc="040C0005">
      <w:start w:val="1"/>
      <w:numFmt w:val="bullet"/>
      <w:lvlText w:val=""/>
      <w:lvlJc w:val="left"/>
      <w:pPr>
        <w:ind w:left="37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4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18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9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4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8068" w:hanging="360"/>
      </w:pPr>
      <w:rPr>
        <w:rFonts w:ascii="Wingdings" w:hAnsi="Wingdings" w:hint="default"/>
      </w:rPr>
    </w:lvl>
  </w:abstractNum>
  <w:abstractNum w:abstractNumId="1">
    <w:nsid w:val="19737864"/>
    <w:multiLevelType w:val="hybridMultilevel"/>
    <w:tmpl w:val="F84C0F20"/>
    <w:lvl w:ilvl="0" w:tplc="73526F08">
      <w:start w:val="1"/>
      <w:numFmt w:val="none"/>
      <w:pStyle w:val="Note"/>
      <w:lvlText w:val="Note : "/>
      <w:lvlJc w:val="left"/>
      <w:pPr>
        <w:tabs>
          <w:tab w:val="num" w:pos="1474"/>
        </w:tabs>
        <w:ind w:left="1474" w:hanging="907"/>
      </w:pPr>
      <w:rPr>
        <w:rFonts w:ascii="Trebuchet MS" w:hAnsi="Trebuchet MS" w:cs="Times New Roman" w:hint="default"/>
        <w:b w:val="0"/>
        <w:i w:val="0"/>
        <w:color w:val="000080"/>
        <w:sz w:val="21"/>
        <w:szCs w:val="21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2F18644E"/>
    <w:multiLevelType w:val="hybridMultilevel"/>
    <w:tmpl w:val="B908E9B8"/>
    <w:lvl w:ilvl="0" w:tplc="839A395E">
      <w:start w:val="1"/>
      <w:numFmt w:val="bullet"/>
      <w:pStyle w:val="P-Bullet02"/>
      <w:lvlText w:val=""/>
      <w:lvlJc w:val="left"/>
      <w:pPr>
        <w:ind w:left="24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18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9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4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60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7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0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8225" w:hanging="360"/>
      </w:pPr>
      <w:rPr>
        <w:rFonts w:ascii="Wingdings" w:hAnsi="Wingdings" w:hint="default"/>
      </w:rPr>
    </w:lvl>
  </w:abstractNum>
  <w:abstractNum w:abstractNumId="3">
    <w:nsid w:val="32297BFD"/>
    <w:multiLevelType w:val="hybridMultilevel"/>
    <w:tmpl w:val="CFA8EEE0"/>
    <w:lvl w:ilvl="0" w:tplc="040C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34FE3E56"/>
    <w:multiLevelType w:val="hybridMultilevel"/>
    <w:tmpl w:val="575483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41595E"/>
    <w:multiLevelType w:val="multilevel"/>
    <w:tmpl w:val="44A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9590D0A"/>
    <w:multiLevelType w:val="hybridMultilevel"/>
    <w:tmpl w:val="9E2C877A"/>
    <w:lvl w:ilvl="0" w:tplc="09F44E9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4A1260A4"/>
    <w:multiLevelType w:val="hybridMultilevel"/>
    <w:tmpl w:val="5E44D5DA"/>
    <w:lvl w:ilvl="0" w:tplc="09F44E9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4D631E36"/>
    <w:multiLevelType w:val="hybridMultilevel"/>
    <w:tmpl w:val="08E6E150"/>
    <w:lvl w:ilvl="0" w:tplc="613A8A16">
      <w:start w:val="1"/>
      <w:numFmt w:val="bullet"/>
      <w:pStyle w:val="P-Bullet01"/>
      <w:lvlText w:val=""/>
      <w:lvlPicBulletId w:val="0"/>
      <w:lvlJc w:val="left"/>
      <w:pPr>
        <w:ind w:left="1267" w:hanging="360"/>
      </w:pPr>
      <w:rPr>
        <w:rFonts w:ascii="Symbol" w:hAnsi="Symbol" w:hint="default"/>
        <w:b/>
        <w:i w:val="0"/>
        <w:color w:val="auto"/>
        <w:sz w:val="21"/>
      </w:rPr>
    </w:lvl>
    <w:lvl w:ilvl="1" w:tplc="040C000B">
      <w:start w:val="1"/>
      <w:numFmt w:val="bullet"/>
      <w:lvlText w:val="o"/>
      <w:lvlJc w:val="left"/>
      <w:pPr>
        <w:ind w:left="234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9">
    <w:nsid w:val="4DB60BC5"/>
    <w:multiLevelType w:val="multilevel"/>
    <w:tmpl w:val="25185D50"/>
    <w:lvl w:ilvl="0">
      <w:start w:val="1"/>
      <w:numFmt w:val="decimal"/>
      <w:pStyle w:val="Titre1"/>
      <w:lvlText w:val="%1."/>
      <w:lvlJc w:val="left"/>
      <w:pPr>
        <w:tabs>
          <w:tab w:val="num" w:pos="1344"/>
        </w:tabs>
        <w:ind w:left="984" w:hanging="360"/>
      </w:pPr>
      <w:rPr>
        <w:rFonts w:cs="Times New Roman" w:hint="default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3960"/>
        </w:tabs>
        <w:ind w:left="3672" w:hanging="432"/>
      </w:pPr>
      <w:rPr>
        <w:rFonts w:cs="Times New Roman" w:hint="default"/>
      </w:rPr>
    </w:lvl>
    <w:lvl w:ilvl="2">
      <w:start w:val="1"/>
      <w:numFmt w:val="decimal"/>
      <w:pStyle w:val="Titre3"/>
      <w:lvlText w:val="%1.%2.%3."/>
      <w:lvlJc w:val="left"/>
      <w:pPr>
        <w:tabs>
          <w:tab w:val="num" w:pos="2064"/>
        </w:tabs>
        <w:ind w:left="1848" w:hanging="504"/>
      </w:pPr>
      <w:rPr>
        <w:rFonts w:cs="Times New Roman" w:hint="default"/>
      </w:rPr>
    </w:lvl>
    <w:lvl w:ilvl="3">
      <w:start w:val="1"/>
      <w:numFmt w:val="decimal"/>
      <w:pStyle w:val="Titre4"/>
      <w:lvlText w:val="%1.%2.%3.%4."/>
      <w:lvlJc w:val="left"/>
      <w:pPr>
        <w:tabs>
          <w:tab w:val="num" w:pos="3864"/>
        </w:tabs>
        <w:ind w:left="2352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4944"/>
        </w:tabs>
        <w:ind w:left="2856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664"/>
        </w:tabs>
        <w:ind w:left="3360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6744"/>
        </w:tabs>
        <w:ind w:left="3864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464"/>
        </w:tabs>
        <w:ind w:left="4368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544"/>
        </w:tabs>
        <w:ind w:left="4944" w:hanging="1440"/>
      </w:pPr>
      <w:rPr>
        <w:rFonts w:cs="Times New Roman" w:hint="default"/>
      </w:rPr>
    </w:lvl>
  </w:abstractNum>
  <w:abstractNum w:abstractNumId="10">
    <w:nsid w:val="5A9A1C63"/>
    <w:multiLevelType w:val="singleLevel"/>
    <w:tmpl w:val="D222EFF4"/>
    <w:lvl w:ilvl="0">
      <w:start w:val="1"/>
      <w:numFmt w:val="bullet"/>
      <w:pStyle w:val="enum1"/>
      <w:lvlText w:val=""/>
      <w:lvlJc w:val="left"/>
      <w:pPr>
        <w:tabs>
          <w:tab w:val="num" w:pos="0"/>
        </w:tabs>
        <w:ind w:left="709" w:hanging="283"/>
      </w:pPr>
      <w:rPr>
        <w:rFonts w:ascii="Symbol" w:hAnsi="Symbol" w:hint="default"/>
      </w:rPr>
    </w:lvl>
  </w:abstractNum>
  <w:abstractNum w:abstractNumId="11">
    <w:nsid w:val="62244D7A"/>
    <w:multiLevelType w:val="hybridMultilevel"/>
    <w:tmpl w:val="04FC7C2A"/>
    <w:lvl w:ilvl="0" w:tplc="040C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>
    <w:nsid w:val="67AB4DA0"/>
    <w:multiLevelType w:val="hybridMultilevel"/>
    <w:tmpl w:val="9E522DC0"/>
    <w:lvl w:ilvl="0" w:tplc="E8129B76">
      <w:start w:val="1"/>
      <w:numFmt w:val="bullet"/>
      <w:lvlText w:val="-"/>
      <w:lvlJc w:val="left"/>
      <w:pPr>
        <w:ind w:left="1080" w:hanging="360"/>
      </w:pPr>
      <w:rPr>
        <w:rFonts w:ascii="Trebuchet MS" w:eastAsia="Times New Roman" w:hAnsi="Trebuchet MS" w:cs="Times New Roman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06D6403"/>
    <w:multiLevelType w:val="multilevel"/>
    <w:tmpl w:val="D20A465E"/>
    <w:lvl w:ilvl="0">
      <w:start w:val="1"/>
      <w:numFmt w:val="bullet"/>
      <w:pStyle w:val="StylePuce2"/>
      <w:lvlText w:val=""/>
      <w:lvlJc w:val="left"/>
      <w:pPr>
        <w:tabs>
          <w:tab w:val="num" w:pos="1502"/>
        </w:tabs>
        <w:ind w:left="1501" w:hanging="396"/>
      </w:pPr>
      <w:rPr>
        <w:rFonts w:ascii="Symbol" w:hAnsi="Symbol" w:cs="Times New Roman" w:hint="default"/>
        <w:color w:val="FF6600"/>
      </w:rPr>
    </w:lvl>
    <w:lvl w:ilvl="1">
      <w:start w:val="1"/>
      <w:numFmt w:val="bullet"/>
      <w:lvlText w:val=""/>
      <w:lvlJc w:val="left"/>
      <w:pPr>
        <w:tabs>
          <w:tab w:val="num" w:pos="1807"/>
        </w:tabs>
        <w:ind w:left="1842" w:hanging="454"/>
      </w:pPr>
      <w:rPr>
        <w:rFonts w:ascii="Wingdings" w:hAnsi="Wingdings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068"/>
        </w:tabs>
        <w:ind w:left="2125" w:hanging="453"/>
      </w:pPr>
      <w:rPr>
        <w:rFonts w:ascii="Wingdings" w:hAnsi="Wingdings"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3247"/>
        </w:tabs>
        <w:ind w:left="32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7"/>
        </w:tabs>
        <w:ind w:left="3967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7"/>
        </w:tabs>
        <w:ind w:left="46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7"/>
        </w:tabs>
        <w:ind w:left="54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7"/>
        </w:tabs>
        <w:ind w:left="6127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7"/>
        </w:tabs>
        <w:ind w:left="6847" w:hanging="360"/>
      </w:pPr>
      <w:rPr>
        <w:rFonts w:ascii="Wingdings" w:hAnsi="Wingdings" w:hint="default"/>
      </w:rPr>
    </w:lvl>
  </w:abstractNum>
  <w:abstractNum w:abstractNumId="14">
    <w:nsid w:val="7BED05AF"/>
    <w:multiLevelType w:val="hybridMultilevel"/>
    <w:tmpl w:val="B72493DE"/>
    <w:lvl w:ilvl="0" w:tplc="040C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C0019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0"/>
  </w:num>
  <w:num w:numId="5">
    <w:abstractNumId w:val="2"/>
  </w:num>
  <w:num w:numId="6">
    <w:abstractNumId w:val="12"/>
  </w:num>
  <w:num w:numId="7">
    <w:abstractNumId w:val="10"/>
  </w:num>
  <w:num w:numId="8">
    <w:abstractNumId w:val="13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3"/>
  </w:num>
  <w:num w:numId="14">
    <w:abstractNumId w:val="14"/>
  </w:num>
  <w:num w:numId="15">
    <w:abstractNumId w:val="11"/>
  </w:num>
  <w:num w:numId="16">
    <w:abstractNumId w:val="9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 w:inkAnnotations="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26F"/>
    <w:rsid w:val="000004AC"/>
    <w:rsid w:val="0000103D"/>
    <w:rsid w:val="00001BBE"/>
    <w:rsid w:val="00003041"/>
    <w:rsid w:val="00007D4B"/>
    <w:rsid w:val="00011426"/>
    <w:rsid w:val="00011B30"/>
    <w:rsid w:val="000141BF"/>
    <w:rsid w:val="00015766"/>
    <w:rsid w:val="000160F4"/>
    <w:rsid w:val="00016815"/>
    <w:rsid w:val="00021E7A"/>
    <w:rsid w:val="00022211"/>
    <w:rsid w:val="00022332"/>
    <w:rsid w:val="000237F4"/>
    <w:rsid w:val="000247B5"/>
    <w:rsid w:val="0002672C"/>
    <w:rsid w:val="0003263A"/>
    <w:rsid w:val="000331F6"/>
    <w:rsid w:val="00035052"/>
    <w:rsid w:val="00035D67"/>
    <w:rsid w:val="00040777"/>
    <w:rsid w:val="00040F9D"/>
    <w:rsid w:val="000416E0"/>
    <w:rsid w:val="000438F6"/>
    <w:rsid w:val="000442B1"/>
    <w:rsid w:val="000502A3"/>
    <w:rsid w:val="00051793"/>
    <w:rsid w:val="00051E5B"/>
    <w:rsid w:val="000540AB"/>
    <w:rsid w:val="00057591"/>
    <w:rsid w:val="00057674"/>
    <w:rsid w:val="000604A0"/>
    <w:rsid w:val="00061001"/>
    <w:rsid w:val="00061AA5"/>
    <w:rsid w:val="00061D30"/>
    <w:rsid w:val="00062598"/>
    <w:rsid w:val="00062C84"/>
    <w:rsid w:val="000641D9"/>
    <w:rsid w:val="00067864"/>
    <w:rsid w:val="0007398F"/>
    <w:rsid w:val="00075E16"/>
    <w:rsid w:val="00077C21"/>
    <w:rsid w:val="00080F73"/>
    <w:rsid w:val="00081308"/>
    <w:rsid w:val="000818E9"/>
    <w:rsid w:val="00084246"/>
    <w:rsid w:val="00084BD2"/>
    <w:rsid w:val="000872FA"/>
    <w:rsid w:val="00092F56"/>
    <w:rsid w:val="0009435B"/>
    <w:rsid w:val="00095927"/>
    <w:rsid w:val="000A1BF5"/>
    <w:rsid w:val="000A1FA6"/>
    <w:rsid w:val="000A2985"/>
    <w:rsid w:val="000A2C68"/>
    <w:rsid w:val="000A3D54"/>
    <w:rsid w:val="000A6C5F"/>
    <w:rsid w:val="000A7F33"/>
    <w:rsid w:val="000B04C9"/>
    <w:rsid w:val="000B1ABA"/>
    <w:rsid w:val="000B24CF"/>
    <w:rsid w:val="000B3BCF"/>
    <w:rsid w:val="000B45DF"/>
    <w:rsid w:val="000B582A"/>
    <w:rsid w:val="000B5DE5"/>
    <w:rsid w:val="000B6439"/>
    <w:rsid w:val="000B64A7"/>
    <w:rsid w:val="000B6FF3"/>
    <w:rsid w:val="000C0424"/>
    <w:rsid w:val="000C0954"/>
    <w:rsid w:val="000C0ADF"/>
    <w:rsid w:val="000C2389"/>
    <w:rsid w:val="000C4CE0"/>
    <w:rsid w:val="000C528B"/>
    <w:rsid w:val="000C62C1"/>
    <w:rsid w:val="000C77F7"/>
    <w:rsid w:val="000C7C9D"/>
    <w:rsid w:val="000D1CB1"/>
    <w:rsid w:val="000D2518"/>
    <w:rsid w:val="000D3757"/>
    <w:rsid w:val="000D421F"/>
    <w:rsid w:val="000D4F04"/>
    <w:rsid w:val="000D672E"/>
    <w:rsid w:val="000E346B"/>
    <w:rsid w:val="000E38EC"/>
    <w:rsid w:val="000E43AD"/>
    <w:rsid w:val="000E4539"/>
    <w:rsid w:val="000F0525"/>
    <w:rsid w:val="000F0A55"/>
    <w:rsid w:val="000F3866"/>
    <w:rsid w:val="000F4AF2"/>
    <w:rsid w:val="00101AB2"/>
    <w:rsid w:val="00102DE1"/>
    <w:rsid w:val="00104FB0"/>
    <w:rsid w:val="0010522A"/>
    <w:rsid w:val="0010686F"/>
    <w:rsid w:val="001100F5"/>
    <w:rsid w:val="001122EC"/>
    <w:rsid w:val="00113392"/>
    <w:rsid w:val="00113DF9"/>
    <w:rsid w:val="0011766B"/>
    <w:rsid w:val="00117F89"/>
    <w:rsid w:val="00120D3D"/>
    <w:rsid w:val="0012743D"/>
    <w:rsid w:val="00131873"/>
    <w:rsid w:val="00133290"/>
    <w:rsid w:val="001348C0"/>
    <w:rsid w:val="00136AD3"/>
    <w:rsid w:val="00137C36"/>
    <w:rsid w:val="00140669"/>
    <w:rsid w:val="001411E5"/>
    <w:rsid w:val="001418AE"/>
    <w:rsid w:val="00141BA1"/>
    <w:rsid w:val="00141BB0"/>
    <w:rsid w:val="00144B0F"/>
    <w:rsid w:val="0014594F"/>
    <w:rsid w:val="00145C15"/>
    <w:rsid w:val="00151091"/>
    <w:rsid w:val="001519A5"/>
    <w:rsid w:val="00151AB0"/>
    <w:rsid w:val="00154A84"/>
    <w:rsid w:val="00154DEE"/>
    <w:rsid w:val="0016126E"/>
    <w:rsid w:val="001640E0"/>
    <w:rsid w:val="00165138"/>
    <w:rsid w:val="001653BB"/>
    <w:rsid w:val="001663E9"/>
    <w:rsid w:val="00166D3E"/>
    <w:rsid w:val="001678C0"/>
    <w:rsid w:val="0017098F"/>
    <w:rsid w:val="001725C6"/>
    <w:rsid w:val="001726D9"/>
    <w:rsid w:val="00173646"/>
    <w:rsid w:val="00176F84"/>
    <w:rsid w:val="00177CE2"/>
    <w:rsid w:val="0018170B"/>
    <w:rsid w:val="00182B88"/>
    <w:rsid w:val="00184D62"/>
    <w:rsid w:val="0019037A"/>
    <w:rsid w:val="00193F0C"/>
    <w:rsid w:val="00194D58"/>
    <w:rsid w:val="00194E3A"/>
    <w:rsid w:val="00195AC8"/>
    <w:rsid w:val="00195E72"/>
    <w:rsid w:val="001972A6"/>
    <w:rsid w:val="00197BEC"/>
    <w:rsid w:val="001A1978"/>
    <w:rsid w:val="001A3B08"/>
    <w:rsid w:val="001A4B2F"/>
    <w:rsid w:val="001A4D0B"/>
    <w:rsid w:val="001A52FB"/>
    <w:rsid w:val="001A5730"/>
    <w:rsid w:val="001A674D"/>
    <w:rsid w:val="001A6B34"/>
    <w:rsid w:val="001A7221"/>
    <w:rsid w:val="001B0D61"/>
    <w:rsid w:val="001B11D5"/>
    <w:rsid w:val="001B29A0"/>
    <w:rsid w:val="001B2CB2"/>
    <w:rsid w:val="001B54B9"/>
    <w:rsid w:val="001B62C4"/>
    <w:rsid w:val="001C40D6"/>
    <w:rsid w:val="001C489C"/>
    <w:rsid w:val="001C5DD2"/>
    <w:rsid w:val="001D0918"/>
    <w:rsid w:val="001D0CFB"/>
    <w:rsid w:val="001D1E16"/>
    <w:rsid w:val="001D2E8A"/>
    <w:rsid w:val="001D3890"/>
    <w:rsid w:val="001D3CCF"/>
    <w:rsid w:val="001D55F9"/>
    <w:rsid w:val="001D5B8F"/>
    <w:rsid w:val="001E054F"/>
    <w:rsid w:val="001E0704"/>
    <w:rsid w:val="001E6599"/>
    <w:rsid w:val="001F05EA"/>
    <w:rsid w:val="001F0F54"/>
    <w:rsid w:val="001F1D1C"/>
    <w:rsid w:val="001F364E"/>
    <w:rsid w:val="001F4706"/>
    <w:rsid w:val="00201AD1"/>
    <w:rsid w:val="002028C4"/>
    <w:rsid w:val="00204839"/>
    <w:rsid w:val="00205416"/>
    <w:rsid w:val="00206708"/>
    <w:rsid w:val="00207682"/>
    <w:rsid w:val="00207D1B"/>
    <w:rsid w:val="002107C1"/>
    <w:rsid w:val="00215267"/>
    <w:rsid w:val="00216518"/>
    <w:rsid w:val="00220877"/>
    <w:rsid w:val="00221580"/>
    <w:rsid w:val="0022354B"/>
    <w:rsid w:val="00225D81"/>
    <w:rsid w:val="00227A25"/>
    <w:rsid w:val="00230253"/>
    <w:rsid w:val="002318E3"/>
    <w:rsid w:val="0023490C"/>
    <w:rsid w:val="0023771C"/>
    <w:rsid w:val="00237B8B"/>
    <w:rsid w:val="00237D8D"/>
    <w:rsid w:val="00241C2E"/>
    <w:rsid w:val="00241EF6"/>
    <w:rsid w:val="002425BD"/>
    <w:rsid w:val="00245005"/>
    <w:rsid w:val="0024559B"/>
    <w:rsid w:val="0024689E"/>
    <w:rsid w:val="00246E76"/>
    <w:rsid w:val="002509D7"/>
    <w:rsid w:val="00251077"/>
    <w:rsid w:val="0025296F"/>
    <w:rsid w:val="0025352F"/>
    <w:rsid w:val="00253F9D"/>
    <w:rsid w:val="00256280"/>
    <w:rsid w:val="002606D2"/>
    <w:rsid w:val="00260E84"/>
    <w:rsid w:val="0026354F"/>
    <w:rsid w:val="00263AC9"/>
    <w:rsid w:val="00264164"/>
    <w:rsid w:val="0026598A"/>
    <w:rsid w:val="002659A2"/>
    <w:rsid w:val="00265BBC"/>
    <w:rsid w:val="0026628A"/>
    <w:rsid w:val="002672DC"/>
    <w:rsid w:val="0027166A"/>
    <w:rsid w:val="00271973"/>
    <w:rsid w:val="00271DF6"/>
    <w:rsid w:val="00271F4E"/>
    <w:rsid w:val="0027453A"/>
    <w:rsid w:val="00274B7E"/>
    <w:rsid w:val="0027647A"/>
    <w:rsid w:val="0027668C"/>
    <w:rsid w:val="0027709A"/>
    <w:rsid w:val="0028046A"/>
    <w:rsid w:val="0028057F"/>
    <w:rsid w:val="00282E63"/>
    <w:rsid w:val="0028410C"/>
    <w:rsid w:val="00285ADA"/>
    <w:rsid w:val="002912F1"/>
    <w:rsid w:val="0029221C"/>
    <w:rsid w:val="0029553C"/>
    <w:rsid w:val="00297F0C"/>
    <w:rsid w:val="002A0E28"/>
    <w:rsid w:val="002A1177"/>
    <w:rsid w:val="002A17D4"/>
    <w:rsid w:val="002A1811"/>
    <w:rsid w:val="002A2E9E"/>
    <w:rsid w:val="002A4251"/>
    <w:rsid w:val="002A4D36"/>
    <w:rsid w:val="002A4DB7"/>
    <w:rsid w:val="002A634A"/>
    <w:rsid w:val="002A6624"/>
    <w:rsid w:val="002A7C6A"/>
    <w:rsid w:val="002B0025"/>
    <w:rsid w:val="002B02F8"/>
    <w:rsid w:val="002B1C8C"/>
    <w:rsid w:val="002B3AC0"/>
    <w:rsid w:val="002B768D"/>
    <w:rsid w:val="002B7FDB"/>
    <w:rsid w:val="002C04CE"/>
    <w:rsid w:val="002C0C00"/>
    <w:rsid w:val="002C1592"/>
    <w:rsid w:val="002C19BD"/>
    <w:rsid w:val="002C259B"/>
    <w:rsid w:val="002C581A"/>
    <w:rsid w:val="002C5E21"/>
    <w:rsid w:val="002C6AD9"/>
    <w:rsid w:val="002D0BD0"/>
    <w:rsid w:val="002D1771"/>
    <w:rsid w:val="002D3A5A"/>
    <w:rsid w:val="002E229E"/>
    <w:rsid w:val="002E2D87"/>
    <w:rsid w:val="002E6A03"/>
    <w:rsid w:val="002E6C71"/>
    <w:rsid w:val="002E79D8"/>
    <w:rsid w:val="002F1FD8"/>
    <w:rsid w:val="002F2122"/>
    <w:rsid w:val="002F2997"/>
    <w:rsid w:val="002F311C"/>
    <w:rsid w:val="002F62C3"/>
    <w:rsid w:val="00302BD6"/>
    <w:rsid w:val="003037AD"/>
    <w:rsid w:val="00304C38"/>
    <w:rsid w:val="003050DA"/>
    <w:rsid w:val="003057A7"/>
    <w:rsid w:val="00305C0D"/>
    <w:rsid w:val="00307F08"/>
    <w:rsid w:val="0031218E"/>
    <w:rsid w:val="00313F76"/>
    <w:rsid w:val="00314FDF"/>
    <w:rsid w:val="003153FA"/>
    <w:rsid w:val="003167CC"/>
    <w:rsid w:val="00316E5E"/>
    <w:rsid w:val="00322A39"/>
    <w:rsid w:val="00325298"/>
    <w:rsid w:val="00325EE4"/>
    <w:rsid w:val="003269F7"/>
    <w:rsid w:val="003300AB"/>
    <w:rsid w:val="00331320"/>
    <w:rsid w:val="003320F3"/>
    <w:rsid w:val="00332D0E"/>
    <w:rsid w:val="00333DE5"/>
    <w:rsid w:val="0033517E"/>
    <w:rsid w:val="003362C5"/>
    <w:rsid w:val="003415F9"/>
    <w:rsid w:val="003417C9"/>
    <w:rsid w:val="0034384C"/>
    <w:rsid w:val="00343C1E"/>
    <w:rsid w:val="003444FE"/>
    <w:rsid w:val="00344E79"/>
    <w:rsid w:val="00347DBD"/>
    <w:rsid w:val="00350820"/>
    <w:rsid w:val="00351B9B"/>
    <w:rsid w:val="003544B0"/>
    <w:rsid w:val="003553E6"/>
    <w:rsid w:val="00360892"/>
    <w:rsid w:val="00360DA8"/>
    <w:rsid w:val="003667C9"/>
    <w:rsid w:val="00366843"/>
    <w:rsid w:val="00370B68"/>
    <w:rsid w:val="00374F38"/>
    <w:rsid w:val="003750CD"/>
    <w:rsid w:val="003756D6"/>
    <w:rsid w:val="00377096"/>
    <w:rsid w:val="00377D30"/>
    <w:rsid w:val="00377EC3"/>
    <w:rsid w:val="0038059C"/>
    <w:rsid w:val="00380B58"/>
    <w:rsid w:val="003812BC"/>
    <w:rsid w:val="003829F3"/>
    <w:rsid w:val="003847E3"/>
    <w:rsid w:val="003850B2"/>
    <w:rsid w:val="003861C3"/>
    <w:rsid w:val="0038729A"/>
    <w:rsid w:val="00387E38"/>
    <w:rsid w:val="003937E4"/>
    <w:rsid w:val="00393F1B"/>
    <w:rsid w:val="003A67BC"/>
    <w:rsid w:val="003A6DF6"/>
    <w:rsid w:val="003A6FA9"/>
    <w:rsid w:val="003A752D"/>
    <w:rsid w:val="003A7804"/>
    <w:rsid w:val="003B1740"/>
    <w:rsid w:val="003B22EA"/>
    <w:rsid w:val="003B331E"/>
    <w:rsid w:val="003B3A96"/>
    <w:rsid w:val="003B49A1"/>
    <w:rsid w:val="003B56C4"/>
    <w:rsid w:val="003B579B"/>
    <w:rsid w:val="003B57A8"/>
    <w:rsid w:val="003B7E2C"/>
    <w:rsid w:val="003C016B"/>
    <w:rsid w:val="003C0D88"/>
    <w:rsid w:val="003C25E8"/>
    <w:rsid w:val="003C2DF5"/>
    <w:rsid w:val="003C36EF"/>
    <w:rsid w:val="003C37B3"/>
    <w:rsid w:val="003C409A"/>
    <w:rsid w:val="003C607A"/>
    <w:rsid w:val="003C6897"/>
    <w:rsid w:val="003D01DF"/>
    <w:rsid w:val="003D024E"/>
    <w:rsid w:val="003D1099"/>
    <w:rsid w:val="003D233E"/>
    <w:rsid w:val="003E23A4"/>
    <w:rsid w:val="003E3BF3"/>
    <w:rsid w:val="003F0FB6"/>
    <w:rsid w:val="003F2B7E"/>
    <w:rsid w:val="003F369B"/>
    <w:rsid w:val="003F3F77"/>
    <w:rsid w:val="003F4444"/>
    <w:rsid w:val="003F6BA0"/>
    <w:rsid w:val="00400D3D"/>
    <w:rsid w:val="0040152E"/>
    <w:rsid w:val="00401971"/>
    <w:rsid w:val="00401A05"/>
    <w:rsid w:val="00402011"/>
    <w:rsid w:val="00402818"/>
    <w:rsid w:val="0040386C"/>
    <w:rsid w:val="004049AA"/>
    <w:rsid w:val="004050E1"/>
    <w:rsid w:val="0040781D"/>
    <w:rsid w:val="004106A7"/>
    <w:rsid w:val="004114EC"/>
    <w:rsid w:val="00411829"/>
    <w:rsid w:val="0041213C"/>
    <w:rsid w:val="00412B51"/>
    <w:rsid w:val="00412EF4"/>
    <w:rsid w:val="00415333"/>
    <w:rsid w:val="00416F31"/>
    <w:rsid w:val="00421493"/>
    <w:rsid w:val="004214DF"/>
    <w:rsid w:val="00422250"/>
    <w:rsid w:val="004306E0"/>
    <w:rsid w:val="004328A7"/>
    <w:rsid w:val="00434BC8"/>
    <w:rsid w:val="00434C67"/>
    <w:rsid w:val="004351AF"/>
    <w:rsid w:val="004354D0"/>
    <w:rsid w:val="00440D0A"/>
    <w:rsid w:val="00440FD2"/>
    <w:rsid w:val="00442839"/>
    <w:rsid w:val="00442FED"/>
    <w:rsid w:val="00444486"/>
    <w:rsid w:val="004448DD"/>
    <w:rsid w:val="00450127"/>
    <w:rsid w:val="00450E46"/>
    <w:rsid w:val="00452BC9"/>
    <w:rsid w:val="004545CA"/>
    <w:rsid w:val="0045537F"/>
    <w:rsid w:val="004557B9"/>
    <w:rsid w:val="00457385"/>
    <w:rsid w:val="00457E2F"/>
    <w:rsid w:val="00461E33"/>
    <w:rsid w:val="004625AC"/>
    <w:rsid w:val="0046309E"/>
    <w:rsid w:val="004654A2"/>
    <w:rsid w:val="00465531"/>
    <w:rsid w:val="004655AC"/>
    <w:rsid w:val="00466845"/>
    <w:rsid w:val="00466E28"/>
    <w:rsid w:val="004702CC"/>
    <w:rsid w:val="00470C56"/>
    <w:rsid w:val="004735DC"/>
    <w:rsid w:val="00473F5A"/>
    <w:rsid w:val="004751F6"/>
    <w:rsid w:val="00475D0A"/>
    <w:rsid w:val="0047645D"/>
    <w:rsid w:val="00476F87"/>
    <w:rsid w:val="00480E33"/>
    <w:rsid w:val="00481E52"/>
    <w:rsid w:val="00482F14"/>
    <w:rsid w:val="00484803"/>
    <w:rsid w:val="00485233"/>
    <w:rsid w:val="0048578A"/>
    <w:rsid w:val="00487F57"/>
    <w:rsid w:val="00490E68"/>
    <w:rsid w:val="00490EB1"/>
    <w:rsid w:val="0049112E"/>
    <w:rsid w:val="00491515"/>
    <w:rsid w:val="00492231"/>
    <w:rsid w:val="004929C3"/>
    <w:rsid w:val="00495BB5"/>
    <w:rsid w:val="00496569"/>
    <w:rsid w:val="00496ADF"/>
    <w:rsid w:val="004A2BF9"/>
    <w:rsid w:val="004A3E1D"/>
    <w:rsid w:val="004A5484"/>
    <w:rsid w:val="004A694B"/>
    <w:rsid w:val="004A74E1"/>
    <w:rsid w:val="004A7DA5"/>
    <w:rsid w:val="004B33D9"/>
    <w:rsid w:val="004B42A3"/>
    <w:rsid w:val="004B5BCE"/>
    <w:rsid w:val="004B6710"/>
    <w:rsid w:val="004C01C1"/>
    <w:rsid w:val="004C0E54"/>
    <w:rsid w:val="004C0F46"/>
    <w:rsid w:val="004C14DE"/>
    <w:rsid w:val="004C175F"/>
    <w:rsid w:val="004C2CF3"/>
    <w:rsid w:val="004C4D17"/>
    <w:rsid w:val="004C4E69"/>
    <w:rsid w:val="004C554B"/>
    <w:rsid w:val="004C5E3C"/>
    <w:rsid w:val="004C6A52"/>
    <w:rsid w:val="004C6D60"/>
    <w:rsid w:val="004C6E5E"/>
    <w:rsid w:val="004D1EB4"/>
    <w:rsid w:val="004D2AA2"/>
    <w:rsid w:val="004D417E"/>
    <w:rsid w:val="004D4B7C"/>
    <w:rsid w:val="004D4CD8"/>
    <w:rsid w:val="004D6B4A"/>
    <w:rsid w:val="004D7001"/>
    <w:rsid w:val="004D7C28"/>
    <w:rsid w:val="004E0BE3"/>
    <w:rsid w:val="004E0EF9"/>
    <w:rsid w:val="004E1096"/>
    <w:rsid w:val="004E18C5"/>
    <w:rsid w:val="004E2419"/>
    <w:rsid w:val="004E38DB"/>
    <w:rsid w:val="004F0339"/>
    <w:rsid w:val="004F0D36"/>
    <w:rsid w:val="004F2F44"/>
    <w:rsid w:val="004F2FD0"/>
    <w:rsid w:val="004F3138"/>
    <w:rsid w:val="004F577C"/>
    <w:rsid w:val="004F5F50"/>
    <w:rsid w:val="004F6BF7"/>
    <w:rsid w:val="004F770A"/>
    <w:rsid w:val="00503E06"/>
    <w:rsid w:val="0050501E"/>
    <w:rsid w:val="00506583"/>
    <w:rsid w:val="00506F4B"/>
    <w:rsid w:val="005072D7"/>
    <w:rsid w:val="00510D48"/>
    <w:rsid w:val="00511AB4"/>
    <w:rsid w:val="0051229B"/>
    <w:rsid w:val="005145F3"/>
    <w:rsid w:val="005166F7"/>
    <w:rsid w:val="00520148"/>
    <w:rsid w:val="00521EE2"/>
    <w:rsid w:val="0052354D"/>
    <w:rsid w:val="0052371B"/>
    <w:rsid w:val="00526ACA"/>
    <w:rsid w:val="00532814"/>
    <w:rsid w:val="0053446A"/>
    <w:rsid w:val="00534BCD"/>
    <w:rsid w:val="00535526"/>
    <w:rsid w:val="00536915"/>
    <w:rsid w:val="005371D4"/>
    <w:rsid w:val="005409F8"/>
    <w:rsid w:val="00540B88"/>
    <w:rsid w:val="00542B77"/>
    <w:rsid w:val="005473F2"/>
    <w:rsid w:val="00547696"/>
    <w:rsid w:val="0055057D"/>
    <w:rsid w:val="0055065F"/>
    <w:rsid w:val="00551562"/>
    <w:rsid w:val="00551BB0"/>
    <w:rsid w:val="0055463D"/>
    <w:rsid w:val="00555085"/>
    <w:rsid w:val="00555E25"/>
    <w:rsid w:val="00555E65"/>
    <w:rsid w:val="0055677C"/>
    <w:rsid w:val="00556A38"/>
    <w:rsid w:val="0055704B"/>
    <w:rsid w:val="0055784A"/>
    <w:rsid w:val="00557AA1"/>
    <w:rsid w:val="00561AE3"/>
    <w:rsid w:val="005622BF"/>
    <w:rsid w:val="005625EE"/>
    <w:rsid w:val="00565B94"/>
    <w:rsid w:val="00566881"/>
    <w:rsid w:val="00571755"/>
    <w:rsid w:val="005725AF"/>
    <w:rsid w:val="00577D98"/>
    <w:rsid w:val="0058160A"/>
    <w:rsid w:val="00583558"/>
    <w:rsid w:val="005837AC"/>
    <w:rsid w:val="005875E9"/>
    <w:rsid w:val="00587779"/>
    <w:rsid w:val="00587A15"/>
    <w:rsid w:val="00587AF7"/>
    <w:rsid w:val="00590660"/>
    <w:rsid w:val="005914B9"/>
    <w:rsid w:val="00595818"/>
    <w:rsid w:val="00595D5B"/>
    <w:rsid w:val="0059615B"/>
    <w:rsid w:val="00596D75"/>
    <w:rsid w:val="00597145"/>
    <w:rsid w:val="005A0CE4"/>
    <w:rsid w:val="005A12DA"/>
    <w:rsid w:val="005A1D01"/>
    <w:rsid w:val="005A25E1"/>
    <w:rsid w:val="005A2852"/>
    <w:rsid w:val="005A2BCD"/>
    <w:rsid w:val="005A33EA"/>
    <w:rsid w:val="005A347F"/>
    <w:rsid w:val="005A3E64"/>
    <w:rsid w:val="005A476B"/>
    <w:rsid w:val="005A4F96"/>
    <w:rsid w:val="005A634D"/>
    <w:rsid w:val="005A7CCF"/>
    <w:rsid w:val="005B55B7"/>
    <w:rsid w:val="005B7A8C"/>
    <w:rsid w:val="005C14D4"/>
    <w:rsid w:val="005C177A"/>
    <w:rsid w:val="005C1C82"/>
    <w:rsid w:val="005C3873"/>
    <w:rsid w:val="005C5F76"/>
    <w:rsid w:val="005C63F1"/>
    <w:rsid w:val="005C6547"/>
    <w:rsid w:val="005C67D2"/>
    <w:rsid w:val="005C700F"/>
    <w:rsid w:val="005C7167"/>
    <w:rsid w:val="005D0590"/>
    <w:rsid w:val="005D09E4"/>
    <w:rsid w:val="005D1CE1"/>
    <w:rsid w:val="005D2C1C"/>
    <w:rsid w:val="005D4C5B"/>
    <w:rsid w:val="005D5A22"/>
    <w:rsid w:val="005D6D3A"/>
    <w:rsid w:val="005D74E3"/>
    <w:rsid w:val="005D7FE4"/>
    <w:rsid w:val="005E094F"/>
    <w:rsid w:val="005E0B35"/>
    <w:rsid w:val="005E0FE7"/>
    <w:rsid w:val="005E125B"/>
    <w:rsid w:val="005E1F29"/>
    <w:rsid w:val="005E1F42"/>
    <w:rsid w:val="005E579C"/>
    <w:rsid w:val="005F0839"/>
    <w:rsid w:val="005F12BA"/>
    <w:rsid w:val="005F1FAD"/>
    <w:rsid w:val="005F293A"/>
    <w:rsid w:val="005F652E"/>
    <w:rsid w:val="005F701E"/>
    <w:rsid w:val="006003FB"/>
    <w:rsid w:val="0060228E"/>
    <w:rsid w:val="00602B61"/>
    <w:rsid w:val="00603285"/>
    <w:rsid w:val="00606D1D"/>
    <w:rsid w:val="0060712E"/>
    <w:rsid w:val="00610605"/>
    <w:rsid w:val="0061084F"/>
    <w:rsid w:val="0061275C"/>
    <w:rsid w:val="00613602"/>
    <w:rsid w:val="0061391B"/>
    <w:rsid w:val="00615427"/>
    <w:rsid w:val="00615D4D"/>
    <w:rsid w:val="00615FD2"/>
    <w:rsid w:val="00621279"/>
    <w:rsid w:val="0062568C"/>
    <w:rsid w:val="00625C95"/>
    <w:rsid w:val="00626866"/>
    <w:rsid w:val="006306E0"/>
    <w:rsid w:val="00631A69"/>
    <w:rsid w:val="00631C87"/>
    <w:rsid w:val="006325DD"/>
    <w:rsid w:val="00633590"/>
    <w:rsid w:val="00634C7D"/>
    <w:rsid w:val="00640C69"/>
    <w:rsid w:val="00643ABF"/>
    <w:rsid w:val="00645059"/>
    <w:rsid w:val="00645961"/>
    <w:rsid w:val="00646B68"/>
    <w:rsid w:val="00646C7D"/>
    <w:rsid w:val="00650545"/>
    <w:rsid w:val="00651453"/>
    <w:rsid w:val="0065652C"/>
    <w:rsid w:val="0065787C"/>
    <w:rsid w:val="006630F2"/>
    <w:rsid w:val="00664E00"/>
    <w:rsid w:val="0066509E"/>
    <w:rsid w:val="006659E3"/>
    <w:rsid w:val="00665E61"/>
    <w:rsid w:val="00667E46"/>
    <w:rsid w:val="00670C0A"/>
    <w:rsid w:val="00671B95"/>
    <w:rsid w:val="00672EA7"/>
    <w:rsid w:val="006735A1"/>
    <w:rsid w:val="00675219"/>
    <w:rsid w:val="00675D16"/>
    <w:rsid w:val="00676379"/>
    <w:rsid w:val="00680754"/>
    <w:rsid w:val="006811BE"/>
    <w:rsid w:val="00681E31"/>
    <w:rsid w:val="006820AC"/>
    <w:rsid w:val="00684B7F"/>
    <w:rsid w:val="0068547A"/>
    <w:rsid w:val="00687680"/>
    <w:rsid w:val="00687F8F"/>
    <w:rsid w:val="006909A6"/>
    <w:rsid w:val="00693390"/>
    <w:rsid w:val="006933ED"/>
    <w:rsid w:val="00694F12"/>
    <w:rsid w:val="006A03AE"/>
    <w:rsid w:val="006A326F"/>
    <w:rsid w:val="006A3FE5"/>
    <w:rsid w:val="006B2BCF"/>
    <w:rsid w:val="006B3137"/>
    <w:rsid w:val="006B3568"/>
    <w:rsid w:val="006B38A9"/>
    <w:rsid w:val="006B53FA"/>
    <w:rsid w:val="006B614D"/>
    <w:rsid w:val="006B678B"/>
    <w:rsid w:val="006B6BF5"/>
    <w:rsid w:val="006B6CE1"/>
    <w:rsid w:val="006B76E6"/>
    <w:rsid w:val="006C054C"/>
    <w:rsid w:val="006C2B33"/>
    <w:rsid w:val="006C6A6A"/>
    <w:rsid w:val="006C774E"/>
    <w:rsid w:val="006D2961"/>
    <w:rsid w:val="006D3320"/>
    <w:rsid w:val="006D3BCF"/>
    <w:rsid w:val="006D4474"/>
    <w:rsid w:val="006D600B"/>
    <w:rsid w:val="006D6650"/>
    <w:rsid w:val="006D66B3"/>
    <w:rsid w:val="006E07A2"/>
    <w:rsid w:val="006E16A9"/>
    <w:rsid w:val="006E2BE8"/>
    <w:rsid w:val="006E3812"/>
    <w:rsid w:val="006E4892"/>
    <w:rsid w:val="006E5E69"/>
    <w:rsid w:val="006F5632"/>
    <w:rsid w:val="006F6169"/>
    <w:rsid w:val="006F759A"/>
    <w:rsid w:val="006F76EB"/>
    <w:rsid w:val="00702945"/>
    <w:rsid w:val="00703EC2"/>
    <w:rsid w:val="00704D31"/>
    <w:rsid w:val="00707264"/>
    <w:rsid w:val="00710BA4"/>
    <w:rsid w:val="00712295"/>
    <w:rsid w:val="00713479"/>
    <w:rsid w:val="00714367"/>
    <w:rsid w:val="00714A72"/>
    <w:rsid w:val="00714EA4"/>
    <w:rsid w:val="007163AC"/>
    <w:rsid w:val="0071778B"/>
    <w:rsid w:val="00717E77"/>
    <w:rsid w:val="00721A67"/>
    <w:rsid w:val="007231B0"/>
    <w:rsid w:val="007247E7"/>
    <w:rsid w:val="007249A5"/>
    <w:rsid w:val="00724F02"/>
    <w:rsid w:val="00726B9B"/>
    <w:rsid w:val="00731E00"/>
    <w:rsid w:val="00743217"/>
    <w:rsid w:val="007435CF"/>
    <w:rsid w:val="0074499E"/>
    <w:rsid w:val="00744A72"/>
    <w:rsid w:val="00745E07"/>
    <w:rsid w:val="00746FB2"/>
    <w:rsid w:val="0075336B"/>
    <w:rsid w:val="007541C5"/>
    <w:rsid w:val="00754D70"/>
    <w:rsid w:val="0075570F"/>
    <w:rsid w:val="00756553"/>
    <w:rsid w:val="00757240"/>
    <w:rsid w:val="00760873"/>
    <w:rsid w:val="0076183D"/>
    <w:rsid w:val="00761EF2"/>
    <w:rsid w:val="0076328C"/>
    <w:rsid w:val="00763A1C"/>
    <w:rsid w:val="00770743"/>
    <w:rsid w:val="0077172A"/>
    <w:rsid w:val="00772240"/>
    <w:rsid w:val="00772D71"/>
    <w:rsid w:val="00772E2A"/>
    <w:rsid w:val="007734FE"/>
    <w:rsid w:val="00775CA1"/>
    <w:rsid w:val="007763BC"/>
    <w:rsid w:val="00776B23"/>
    <w:rsid w:val="00783804"/>
    <w:rsid w:val="007839A7"/>
    <w:rsid w:val="00783A6E"/>
    <w:rsid w:val="00783BA2"/>
    <w:rsid w:val="007903F3"/>
    <w:rsid w:val="007909D6"/>
    <w:rsid w:val="00791F31"/>
    <w:rsid w:val="0079243E"/>
    <w:rsid w:val="00792E6E"/>
    <w:rsid w:val="00793DB7"/>
    <w:rsid w:val="007A00F1"/>
    <w:rsid w:val="007A1508"/>
    <w:rsid w:val="007A2DD0"/>
    <w:rsid w:val="007A4B18"/>
    <w:rsid w:val="007B0FE1"/>
    <w:rsid w:val="007B16F1"/>
    <w:rsid w:val="007B448D"/>
    <w:rsid w:val="007B6504"/>
    <w:rsid w:val="007B753D"/>
    <w:rsid w:val="007B7E80"/>
    <w:rsid w:val="007C0236"/>
    <w:rsid w:val="007C0A27"/>
    <w:rsid w:val="007C1227"/>
    <w:rsid w:val="007C1591"/>
    <w:rsid w:val="007C20A8"/>
    <w:rsid w:val="007C330A"/>
    <w:rsid w:val="007C358D"/>
    <w:rsid w:val="007C3632"/>
    <w:rsid w:val="007C3AA8"/>
    <w:rsid w:val="007C737A"/>
    <w:rsid w:val="007C787B"/>
    <w:rsid w:val="007C7A91"/>
    <w:rsid w:val="007D0025"/>
    <w:rsid w:val="007D171E"/>
    <w:rsid w:val="007D1786"/>
    <w:rsid w:val="007D487B"/>
    <w:rsid w:val="007D4907"/>
    <w:rsid w:val="007D52EC"/>
    <w:rsid w:val="007E01B4"/>
    <w:rsid w:val="007E076D"/>
    <w:rsid w:val="007E0B1C"/>
    <w:rsid w:val="007E2635"/>
    <w:rsid w:val="007E26A0"/>
    <w:rsid w:val="007E2DCC"/>
    <w:rsid w:val="007E2FAB"/>
    <w:rsid w:val="007E3478"/>
    <w:rsid w:val="007E390F"/>
    <w:rsid w:val="007E5216"/>
    <w:rsid w:val="007E6339"/>
    <w:rsid w:val="007E7A19"/>
    <w:rsid w:val="007F0C9D"/>
    <w:rsid w:val="007F12CF"/>
    <w:rsid w:val="007F2606"/>
    <w:rsid w:val="007F42A3"/>
    <w:rsid w:val="007F5EFF"/>
    <w:rsid w:val="00801653"/>
    <w:rsid w:val="0080493A"/>
    <w:rsid w:val="0080572D"/>
    <w:rsid w:val="00807B2D"/>
    <w:rsid w:val="00811294"/>
    <w:rsid w:val="0081183B"/>
    <w:rsid w:val="008118EC"/>
    <w:rsid w:val="00814CC0"/>
    <w:rsid w:val="00815208"/>
    <w:rsid w:val="00816152"/>
    <w:rsid w:val="00816574"/>
    <w:rsid w:val="008236BA"/>
    <w:rsid w:val="00827B14"/>
    <w:rsid w:val="00831515"/>
    <w:rsid w:val="00832BC3"/>
    <w:rsid w:val="00832C61"/>
    <w:rsid w:val="00834E7E"/>
    <w:rsid w:val="00837229"/>
    <w:rsid w:val="00842665"/>
    <w:rsid w:val="00842D26"/>
    <w:rsid w:val="00843B1C"/>
    <w:rsid w:val="0084416A"/>
    <w:rsid w:val="00844918"/>
    <w:rsid w:val="00844E41"/>
    <w:rsid w:val="00853948"/>
    <w:rsid w:val="00853E19"/>
    <w:rsid w:val="00853F81"/>
    <w:rsid w:val="00856FA2"/>
    <w:rsid w:val="00856FBE"/>
    <w:rsid w:val="00857929"/>
    <w:rsid w:val="0086352E"/>
    <w:rsid w:val="00863832"/>
    <w:rsid w:val="00863E83"/>
    <w:rsid w:val="008655CA"/>
    <w:rsid w:val="008674E8"/>
    <w:rsid w:val="008729EC"/>
    <w:rsid w:val="00872F09"/>
    <w:rsid w:val="00873B30"/>
    <w:rsid w:val="00874218"/>
    <w:rsid w:val="00874E65"/>
    <w:rsid w:val="00877BBF"/>
    <w:rsid w:val="00880E48"/>
    <w:rsid w:val="00884EFC"/>
    <w:rsid w:val="00884F8B"/>
    <w:rsid w:val="00891320"/>
    <w:rsid w:val="00893887"/>
    <w:rsid w:val="0089534E"/>
    <w:rsid w:val="008A010E"/>
    <w:rsid w:val="008A0F7E"/>
    <w:rsid w:val="008A2D2C"/>
    <w:rsid w:val="008A3F94"/>
    <w:rsid w:val="008A4B07"/>
    <w:rsid w:val="008A6E38"/>
    <w:rsid w:val="008B1521"/>
    <w:rsid w:val="008B24F4"/>
    <w:rsid w:val="008B34F3"/>
    <w:rsid w:val="008B468E"/>
    <w:rsid w:val="008B6626"/>
    <w:rsid w:val="008B6C7D"/>
    <w:rsid w:val="008C0F5B"/>
    <w:rsid w:val="008C1425"/>
    <w:rsid w:val="008C3363"/>
    <w:rsid w:val="008C4F0A"/>
    <w:rsid w:val="008C64CC"/>
    <w:rsid w:val="008C6970"/>
    <w:rsid w:val="008C7A5F"/>
    <w:rsid w:val="008C7C04"/>
    <w:rsid w:val="008D48E1"/>
    <w:rsid w:val="008D5218"/>
    <w:rsid w:val="008D54EE"/>
    <w:rsid w:val="008D5ED9"/>
    <w:rsid w:val="008D737B"/>
    <w:rsid w:val="008E375E"/>
    <w:rsid w:val="008E4826"/>
    <w:rsid w:val="008E59A4"/>
    <w:rsid w:val="008F086E"/>
    <w:rsid w:val="008F0D02"/>
    <w:rsid w:val="008F1461"/>
    <w:rsid w:val="008F2306"/>
    <w:rsid w:val="008F2AAD"/>
    <w:rsid w:val="008F4293"/>
    <w:rsid w:val="008F5C28"/>
    <w:rsid w:val="008F7DD4"/>
    <w:rsid w:val="00901944"/>
    <w:rsid w:val="00902C76"/>
    <w:rsid w:val="00903874"/>
    <w:rsid w:val="009047B9"/>
    <w:rsid w:val="00904AA6"/>
    <w:rsid w:val="00905646"/>
    <w:rsid w:val="00910049"/>
    <w:rsid w:val="0091104B"/>
    <w:rsid w:val="009112C0"/>
    <w:rsid w:val="00915C39"/>
    <w:rsid w:val="00920A57"/>
    <w:rsid w:val="009213A6"/>
    <w:rsid w:val="009229B6"/>
    <w:rsid w:val="0092471E"/>
    <w:rsid w:val="00925975"/>
    <w:rsid w:val="00926FC2"/>
    <w:rsid w:val="009305A2"/>
    <w:rsid w:val="00930620"/>
    <w:rsid w:val="0093272D"/>
    <w:rsid w:val="009350CB"/>
    <w:rsid w:val="0093665A"/>
    <w:rsid w:val="009369A9"/>
    <w:rsid w:val="00936E04"/>
    <w:rsid w:val="00940167"/>
    <w:rsid w:val="00940CC9"/>
    <w:rsid w:val="0094378C"/>
    <w:rsid w:val="0094426D"/>
    <w:rsid w:val="00945AEE"/>
    <w:rsid w:val="00945FEC"/>
    <w:rsid w:val="0094666F"/>
    <w:rsid w:val="00947851"/>
    <w:rsid w:val="009517D5"/>
    <w:rsid w:val="009524F5"/>
    <w:rsid w:val="009533AD"/>
    <w:rsid w:val="00955441"/>
    <w:rsid w:val="00956304"/>
    <w:rsid w:val="009611DF"/>
    <w:rsid w:val="009632CD"/>
    <w:rsid w:val="00963F8B"/>
    <w:rsid w:val="00966E51"/>
    <w:rsid w:val="00966EC0"/>
    <w:rsid w:val="00967563"/>
    <w:rsid w:val="00967E8D"/>
    <w:rsid w:val="00972F71"/>
    <w:rsid w:val="00973523"/>
    <w:rsid w:val="009758A2"/>
    <w:rsid w:val="009758FD"/>
    <w:rsid w:val="00976EB7"/>
    <w:rsid w:val="00977A73"/>
    <w:rsid w:val="00980B05"/>
    <w:rsid w:val="009830D0"/>
    <w:rsid w:val="0098615D"/>
    <w:rsid w:val="009929CD"/>
    <w:rsid w:val="00993F02"/>
    <w:rsid w:val="009A0964"/>
    <w:rsid w:val="009A122F"/>
    <w:rsid w:val="009A225B"/>
    <w:rsid w:val="009A368A"/>
    <w:rsid w:val="009B0025"/>
    <w:rsid w:val="009B1FBC"/>
    <w:rsid w:val="009B4268"/>
    <w:rsid w:val="009B48BB"/>
    <w:rsid w:val="009B5EE0"/>
    <w:rsid w:val="009C06AB"/>
    <w:rsid w:val="009C0763"/>
    <w:rsid w:val="009C1815"/>
    <w:rsid w:val="009C2588"/>
    <w:rsid w:val="009C3EE9"/>
    <w:rsid w:val="009C447A"/>
    <w:rsid w:val="009D1A1F"/>
    <w:rsid w:val="009D21D5"/>
    <w:rsid w:val="009D26F9"/>
    <w:rsid w:val="009D30D5"/>
    <w:rsid w:val="009D3279"/>
    <w:rsid w:val="009D37EE"/>
    <w:rsid w:val="009D427B"/>
    <w:rsid w:val="009D4D8E"/>
    <w:rsid w:val="009D4DCD"/>
    <w:rsid w:val="009D602D"/>
    <w:rsid w:val="009D6933"/>
    <w:rsid w:val="009D70E5"/>
    <w:rsid w:val="009E045C"/>
    <w:rsid w:val="009E1BF1"/>
    <w:rsid w:val="009E307C"/>
    <w:rsid w:val="009E358D"/>
    <w:rsid w:val="009E37A3"/>
    <w:rsid w:val="009E55EA"/>
    <w:rsid w:val="009E6AF4"/>
    <w:rsid w:val="009F5936"/>
    <w:rsid w:val="009F62EB"/>
    <w:rsid w:val="009F6401"/>
    <w:rsid w:val="00A01411"/>
    <w:rsid w:val="00A018CD"/>
    <w:rsid w:val="00A019CB"/>
    <w:rsid w:val="00A0449E"/>
    <w:rsid w:val="00A06784"/>
    <w:rsid w:val="00A1151E"/>
    <w:rsid w:val="00A11F40"/>
    <w:rsid w:val="00A11FDF"/>
    <w:rsid w:val="00A13B1A"/>
    <w:rsid w:val="00A14855"/>
    <w:rsid w:val="00A1598A"/>
    <w:rsid w:val="00A20DBA"/>
    <w:rsid w:val="00A211D4"/>
    <w:rsid w:val="00A222F5"/>
    <w:rsid w:val="00A22CE5"/>
    <w:rsid w:val="00A24F56"/>
    <w:rsid w:val="00A32C14"/>
    <w:rsid w:val="00A341FE"/>
    <w:rsid w:val="00A36379"/>
    <w:rsid w:val="00A37196"/>
    <w:rsid w:val="00A37A05"/>
    <w:rsid w:val="00A41AC6"/>
    <w:rsid w:val="00A437B1"/>
    <w:rsid w:val="00A46483"/>
    <w:rsid w:val="00A47979"/>
    <w:rsid w:val="00A47DF6"/>
    <w:rsid w:val="00A47FAE"/>
    <w:rsid w:val="00A50117"/>
    <w:rsid w:val="00A50434"/>
    <w:rsid w:val="00A5059B"/>
    <w:rsid w:val="00A51539"/>
    <w:rsid w:val="00A55D56"/>
    <w:rsid w:val="00A55EEB"/>
    <w:rsid w:val="00A56C66"/>
    <w:rsid w:val="00A57033"/>
    <w:rsid w:val="00A604BD"/>
    <w:rsid w:val="00A610CE"/>
    <w:rsid w:val="00A6147B"/>
    <w:rsid w:val="00A6268B"/>
    <w:rsid w:val="00A62F89"/>
    <w:rsid w:val="00A649C0"/>
    <w:rsid w:val="00A6599C"/>
    <w:rsid w:val="00A66448"/>
    <w:rsid w:val="00A6680F"/>
    <w:rsid w:val="00A71C70"/>
    <w:rsid w:val="00A72D9E"/>
    <w:rsid w:val="00A730D6"/>
    <w:rsid w:val="00A74E30"/>
    <w:rsid w:val="00A7774A"/>
    <w:rsid w:val="00A77799"/>
    <w:rsid w:val="00A803ED"/>
    <w:rsid w:val="00A804C7"/>
    <w:rsid w:val="00A83B72"/>
    <w:rsid w:val="00A856D9"/>
    <w:rsid w:val="00A858AC"/>
    <w:rsid w:val="00A85DE6"/>
    <w:rsid w:val="00A869F0"/>
    <w:rsid w:val="00A90101"/>
    <w:rsid w:val="00A911DC"/>
    <w:rsid w:val="00A91669"/>
    <w:rsid w:val="00A95034"/>
    <w:rsid w:val="00A96D57"/>
    <w:rsid w:val="00AA0155"/>
    <w:rsid w:val="00AA1029"/>
    <w:rsid w:val="00AA11FC"/>
    <w:rsid w:val="00AA25FC"/>
    <w:rsid w:val="00AA4BCC"/>
    <w:rsid w:val="00AA4F19"/>
    <w:rsid w:val="00AA5D51"/>
    <w:rsid w:val="00AA672A"/>
    <w:rsid w:val="00AA74DE"/>
    <w:rsid w:val="00AB03B3"/>
    <w:rsid w:val="00AB0428"/>
    <w:rsid w:val="00AB057B"/>
    <w:rsid w:val="00AB08C3"/>
    <w:rsid w:val="00AB214B"/>
    <w:rsid w:val="00AB2508"/>
    <w:rsid w:val="00AB3CA9"/>
    <w:rsid w:val="00AC17B5"/>
    <w:rsid w:val="00AC23E3"/>
    <w:rsid w:val="00AC3697"/>
    <w:rsid w:val="00AC3929"/>
    <w:rsid w:val="00AC4309"/>
    <w:rsid w:val="00AC4C39"/>
    <w:rsid w:val="00AD164F"/>
    <w:rsid w:val="00AD3110"/>
    <w:rsid w:val="00AD4CCF"/>
    <w:rsid w:val="00AD6AE9"/>
    <w:rsid w:val="00AD73A0"/>
    <w:rsid w:val="00AD7623"/>
    <w:rsid w:val="00AD7A55"/>
    <w:rsid w:val="00AD7D0A"/>
    <w:rsid w:val="00AE1850"/>
    <w:rsid w:val="00AE3698"/>
    <w:rsid w:val="00AE3A87"/>
    <w:rsid w:val="00AE3B45"/>
    <w:rsid w:val="00AE4B3D"/>
    <w:rsid w:val="00AF26BC"/>
    <w:rsid w:val="00AF5653"/>
    <w:rsid w:val="00AF65AA"/>
    <w:rsid w:val="00AF699F"/>
    <w:rsid w:val="00B00856"/>
    <w:rsid w:val="00B01BCA"/>
    <w:rsid w:val="00B02418"/>
    <w:rsid w:val="00B03E09"/>
    <w:rsid w:val="00B0582E"/>
    <w:rsid w:val="00B07416"/>
    <w:rsid w:val="00B10556"/>
    <w:rsid w:val="00B106F5"/>
    <w:rsid w:val="00B12104"/>
    <w:rsid w:val="00B1269C"/>
    <w:rsid w:val="00B13343"/>
    <w:rsid w:val="00B13E91"/>
    <w:rsid w:val="00B13F0C"/>
    <w:rsid w:val="00B14695"/>
    <w:rsid w:val="00B149BE"/>
    <w:rsid w:val="00B1503D"/>
    <w:rsid w:val="00B17744"/>
    <w:rsid w:val="00B17AB6"/>
    <w:rsid w:val="00B20A5C"/>
    <w:rsid w:val="00B21F1B"/>
    <w:rsid w:val="00B22570"/>
    <w:rsid w:val="00B2284B"/>
    <w:rsid w:val="00B236AE"/>
    <w:rsid w:val="00B255C4"/>
    <w:rsid w:val="00B26874"/>
    <w:rsid w:val="00B334CC"/>
    <w:rsid w:val="00B34EDD"/>
    <w:rsid w:val="00B3567B"/>
    <w:rsid w:val="00B37FF6"/>
    <w:rsid w:val="00B40F65"/>
    <w:rsid w:val="00B42963"/>
    <w:rsid w:val="00B429FF"/>
    <w:rsid w:val="00B45869"/>
    <w:rsid w:val="00B46EE6"/>
    <w:rsid w:val="00B47260"/>
    <w:rsid w:val="00B51476"/>
    <w:rsid w:val="00B52C8C"/>
    <w:rsid w:val="00B537AE"/>
    <w:rsid w:val="00B57FE8"/>
    <w:rsid w:val="00B60188"/>
    <w:rsid w:val="00B6115D"/>
    <w:rsid w:val="00B614F1"/>
    <w:rsid w:val="00B61E2C"/>
    <w:rsid w:val="00B653F2"/>
    <w:rsid w:val="00B66601"/>
    <w:rsid w:val="00B66781"/>
    <w:rsid w:val="00B74A4F"/>
    <w:rsid w:val="00B757E7"/>
    <w:rsid w:val="00B75D43"/>
    <w:rsid w:val="00B80ECE"/>
    <w:rsid w:val="00B82B12"/>
    <w:rsid w:val="00B82EC2"/>
    <w:rsid w:val="00B8480C"/>
    <w:rsid w:val="00B90E31"/>
    <w:rsid w:val="00B9163F"/>
    <w:rsid w:val="00B9182A"/>
    <w:rsid w:val="00B91921"/>
    <w:rsid w:val="00B9233B"/>
    <w:rsid w:val="00B924B0"/>
    <w:rsid w:val="00B936C5"/>
    <w:rsid w:val="00B94697"/>
    <w:rsid w:val="00B94748"/>
    <w:rsid w:val="00B95EEA"/>
    <w:rsid w:val="00BA189A"/>
    <w:rsid w:val="00BA3002"/>
    <w:rsid w:val="00BA5EF8"/>
    <w:rsid w:val="00BA7C25"/>
    <w:rsid w:val="00BB1CE9"/>
    <w:rsid w:val="00BB278C"/>
    <w:rsid w:val="00BB30FF"/>
    <w:rsid w:val="00BB4F27"/>
    <w:rsid w:val="00BB5B7B"/>
    <w:rsid w:val="00BB5E78"/>
    <w:rsid w:val="00BC03DE"/>
    <w:rsid w:val="00BC2265"/>
    <w:rsid w:val="00BC264D"/>
    <w:rsid w:val="00BC37B4"/>
    <w:rsid w:val="00BC4820"/>
    <w:rsid w:val="00BC5239"/>
    <w:rsid w:val="00BC792F"/>
    <w:rsid w:val="00BD01F9"/>
    <w:rsid w:val="00BD12D1"/>
    <w:rsid w:val="00BD14A5"/>
    <w:rsid w:val="00BD1518"/>
    <w:rsid w:val="00BD2742"/>
    <w:rsid w:val="00BD7D59"/>
    <w:rsid w:val="00BE1575"/>
    <w:rsid w:val="00BE17D4"/>
    <w:rsid w:val="00BE21EC"/>
    <w:rsid w:val="00BE29F1"/>
    <w:rsid w:val="00BE5B3E"/>
    <w:rsid w:val="00BF29DB"/>
    <w:rsid w:val="00BF3F24"/>
    <w:rsid w:val="00BF5B84"/>
    <w:rsid w:val="00BF6910"/>
    <w:rsid w:val="00C0213A"/>
    <w:rsid w:val="00C0530D"/>
    <w:rsid w:val="00C0545A"/>
    <w:rsid w:val="00C05E5E"/>
    <w:rsid w:val="00C069C0"/>
    <w:rsid w:val="00C07E08"/>
    <w:rsid w:val="00C10856"/>
    <w:rsid w:val="00C124F9"/>
    <w:rsid w:val="00C12D55"/>
    <w:rsid w:val="00C12E00"/>
    <w:rsid w:val="00C1316C"/>
    <w:rsid w:val="00C13EA4"/>
    <w:rsid w:val="00C1567D"/>
    <w:rsid w:val="00C16A6C"/>
    <w:rsid w:val="00C17C6D"/>
    <w:rsid w:val="00C17EF6"/>
    <w:rsid w:val="00C22449"/>
    <w:rsid w:val="00C2789E"/>
    <w:rsid w:val="00C3136D"/>
    <w:rsid w:val="00C316DC"/>
    <w:rsid w:val="00C31AB8"/>
    <w:rsid w:val="00C37053"/>
    <w:rsid w:val="00C37DAD"/>
    <w:rsid w:val="00C37F98"/>
    <w:rsid w:val="00C40526"/>
    <w:rsid w:val="00C40687"/>
    <w:rsid w:val="00C40C09"/>
    <w:rsid w:val="00C40DB5"/>
    <w:rsid w:val="00C414E9"/>
    <w:rsid w:val="00C42112"/>
    <w:rsid w:val="00C428D9"/>
    <w:rsid w:val="00C4731C"/>
    <w:rsid w:val="00C50ED0"/>
    <w:rsid w:val="00C53A02"/>
    <w:rsid w:val="00C5456A"/>
    <w:rsid w:val="00C54CCB"/>
    <w:rsid w:val="00C550B0"/>
    <w:rsid w:val="00C55F49"/>
    <w:rsid w:val="00C56FFA"/>
    <w:rsid w:val="00C57C73"/>
    <w:rsid w:val="00C6156B"/>
    <w:rsid w:val="00C623A8"/>
    <w:rsid w:val="00C62A16"/>
    <w:rsid w:val="00C6338A"/>
    <w:rsid w:val="00C63B0E"/>
    <w:rsid w:val="00C64E8F"/>
    <w:rsid w:val="00C6602A"/>
    <w:rsid w:val="00C6715A"/>
    <w:rsid w:val="00C7027E"/>
    <w:rsid w:val="00C70504"/>
    <w:rsid w:val="00C71811"/>
    <w:rsid w:val="00C71868"/>
    <w:rsid w:val="00C73498"/>
    <w:rsid w:val="00C76217"/>
    <w:rsid w:val="00C77FEA"/>
    <w:rsid w:val="00C80542"/>
    <w:rsid w:val="00C81ABB"/>
    <w:rsid w:val="00C81BE9"/>
    <w:rsid w:val="00C82B36"/>
    <w:rsid w:val="00C82BC4"/>
    <w:rsid w:val="00C84B26"/>
    <w:rsid w:val="00C85417"/>
    <w:rsid w:val="00C856A3"/>
    <w:rsid w:val="00C85F1C"/>
    <w:rsid w:val="00C878A3"/>
    <w:rsid w:val="00C87AE9"/>
    <w:rsid w:val="00C90EC6"/>
    <w:rsid w:val="00C91634"/>
    <w:rsid w:val="00C93AB1"/>
    <w:rsid w:val="00C942F1"/>
    <w:rsid w:val="00C94F30"/>
    <w:rsid w:val="00C95D19"/>
    <w:rsid w:val="00C97367"/>
    <w:rsid w:val="00C974B8"/>
    <w:rsid w:val="00CA0735"/>
    <w:rsid w:val="00CA17E1"/>
    <w:rsid w:val="00CA3E14"/>
    <w:rsid w:val="00CA543B"/>
    <w:rsid w:val="00CA63AB"/>
    <w:rsid w:val="00CA67B3"/>
    <w:rsid w:val="00CB6344"/>
    <w:rsid w:val="00CB6DA0"/>
    <w:rsid w:val="00CB6E3E"/>
    <w:rsid w:val="00CC1BDF"/>
    <w:rsid w:val="00CC4B68"/>
    <w:rsid w:val="00CC6116"/>
    <w:rsid w:val="00CD1F5D"/>
    <w:rsid w:val="00CD3C66"/>
    <w:rsid w:val="00CD3E98"/>
    <w:rsid w:val="00CD5DE5"/>
    <w:rsid w:val="00CE339E"/>
    <w:rsid w:val="00CE4E13"/>
    <w:rsid w:val="00CE5B95"/>
    <w:rsid w:val="00CE77D9"/>
    <w:rsid w:val="00CE7EE3"/>
    <w:rsid w:val="00CF7025"/>
    <w:rsid w:val="00CF7349"/>
    <w:rsid w:val="00D0002E"/>
    <w:rsid w:val="00D01486"/>
    <w:rsid w:val="00D04965"/>
    <w:rsid w:val="00D05237"/>
    <w:rsid w:val="00D06B19"/>
    <w:rsid w:val="00D07AD7"/>
    <w:rsid w:val="00D07C3B"/>
    <w:rsid w:val="00D11292"/>
    <w:rsid w:val="00D11BCB"/>
    <w:rsid w:val="00D13511"/>
    <w:rsid w:val="00D14061"/>
    <w:rsid w:val="00D14881"/>
    <w:rsid w:val="00D150CA"/>
    <w:rsid w:val="00D154AC"/>
    <w:rsid w:val="00D179D2"/>
    <w:rsid w:val="00D26095"/>
    <w:rsid w:val="00D301A6"/>
    <w:rsid w:val="00D3194B"/>
    <w:rsid w:val="00D32E1B"/>
    <w:rsid w:val="00D33941"/>
    <w:rsid w:val="00D3797F"/>
    <w:rsid w:val="00D4181F"/>
    <w:rsid w:val="00D46286"/>
    <w:rsid w:val="00D47EBB"/>
    <w:rsid w:val="00D505F6"/>
    <w:rsid w:val="00D51258"/>
    <w:rsid w:val="00D5234C"/>
    <w:rsid w:val="00D53705"/>
    <w:rsid w:val="00D60FD5"/>
    <w:rsid w:val="00D63DE4"/>
    <w:rsid w:val="00D654C9"/>
    <w:rsid w:val="00D6690E"/>
    <w:rsid w:val="00D67A4E"/>
    <w:rsid w:val="00D715C4"/>
    <w:rsid w:val="00D71602"/>
    <w:rsid w:val="00D72C05"/>
    <w:rsid w:val="00D74701"/>
    <w:rsid w:val="00D75408"/>
    <w:rsid w:val="00D76E1E"/>
    <w:rsid w:val="00D81AAB"/>
    <w:rsid w:val="00D828EB"/>
    <w:rsid w:val="00D84723"/>
    <w:rsid w:val="00D87F63"/>
    <w:rsid w:val="00D90152"/>
    <w:rsid w:val="00D94276"/>
    <w:rsid w:val="00D958B4"/>
    <w:rsid w:val="00D96B01"/>
    <w:rsid w:val="00D97632"/>
    <w:rsid w:val="00DA291F"/>
    <w:rsid w:val="00DA46EE"/>
    <w:rsid w:val="00DA6ADB"/>
    <w:rsid w:val="00DA730E"/>
    <w:rsid w:val="00DB1420"/>
    <w:rsid w:val="00DB4AC9"/>
    <w:rsid w:val="00DB52C3"/>
    <w:rsid w:val="00DB6655"/>
    <w:rsid w:val="00DC0AD0"/>
    <w:rsid w:val="00DC253B"/>
    <w:rsid w:val="00DC3EED"/>
    <w:rsid w:val="00DC405C"/>
    <w:rsid w:val="00DC5C27"/>
    <w:rsid w:val="00DC6157"/>
    <w:rsid w:val="00DC6979"/>
    <w:rsid w:val="00DC6C1C"/>
    <w:rsid w:val="00DD0189"/>
    <w:rsid w:val="00DD0DDA"/>
    <w:rsid w:val="00DD674A"/>
    <w:rsid w:val="00DE0A65"/>
    <w:rsid w:val="00DE1087"/>
    <w:rsid w:val="00DE4973"/>
    <w:rsid w:val="00DE55EB"/>
    <w:rsid w:val="00DE66F8"/>
    <w:rsid w:val="00DE7725"/>
    <w:rsid w:val="00DF0962"/>
    <w:rsid w:val="00DF0CEE"/>
    <w:rsid w:val="00DF2A50"/>
    <w:rsid w:val="00DF30C9"/>
    <w:rsid w:val="00E033BA"/>
    <w:rsid w:val="00E0353C"/>
    <w:rsid w:val="00E04C04"/>
    <w:rsid w:val="00E051A0"/>
    <w:rsid w:val="00E06A59"/>
    <w:rsid w:val="00E11ADC"/>
    <w:rsid w:val="00E12F72"/>
    <w:rsid w:val="00E13326"/>
    <w:rsid w:val="00E1567F"/>
    <w:rsid w:val="00E16473"/>
    <w:rsid w:val="00E17274"/>
    <w:rsid w:val="00E20494"/>
    <w:rsid w:val="00E246F6"/>
    <w:rsid w:val="00E264B2"/>
    <w:rsid w:val="00E32576"/>
    <w:rsid w:val="00E33D6C"/>
    <w:rsid w:val="00E347FD"/>
    <w:rsid w:val="00E35EDE"/>
    <w:rsid w:val="00E365A6"/>
    <w:rsid w:val="00E36E33"/>
    <w:rsid w:val="00E404DE"/>
    <w:rsid w:val="00E40653"/>
    <w:rsid w:val="00E4240B"/>
    <w:rsid w:val="00E42EAA"/>
    <w:rsid w:val="00E43437"/>
    <w:rsid w:val="00E43B6E"/>
    <w:rsid w:val="00E43CB2"/>
    <w:rsid w:val="00E44BC9"/>
    <w:rsid w:val="00E519A9"/>
    <w:rsid w:val="00E55401"/>
    <w:rsid w:val="00E557DB"/>
    <w:rsid w:val="00E56338"/>
    <w:rsid w:val="00E6251B"/>
    <w:rsid w:val="00E633EF"/>
    <w:rsid w:val="00E63582"/>
    <w:rsid w:val="00E647A9"/>
    <w:rsid w:val="00E662CC"/>
    <w:rsid w:val="00E66B42"/>
    <w:rsid w:val="00E670E7"/>
    <w:rsid w:val="00E672C3"/>
    <w:rsid w:val="00E718F9"/>
    <w:rsid w:val="00E71B98"/>
    <w:rsid w:val="00E71F0E"/>
    <w:rsid w:val="00E72AE9"/>
    <w:rsid w:val="00E778ED"/>
    <w:rsid w:val="00E779DD"/>
    <w:rsid w:val="00E80619"/>
    <w:rsid w:val="00E8252B"/>
    <w:rsid w:val="00E84C5C"/>
    <w:rsid w:val="00E85F86"/>
    <w:rsid w:val="00E87BA9"/>
    <w:rsid w:val="00E90F22"/>
    <w:rsid w:val="00E92F6A"/>
    <w:rsid w:val="00E95B73"/>
    <w:rsid w:val="00E95FE4"/>
    <w:rsid w:val="00E967DA"/>
    <w:rsid w:val="00E96F49"/>
    <w:rsid w:val="00EA217C"/>
    <w:rsid w:val="00EA2E64"/>
    <w:rsid w:val="00EA3CA7"/>
    <w:rsid w:val="00EA7189"/>
    <w:rsid w:val="00EB1056"/>
    <w:rsid w:val="00EB4004"/>
    <w:rsid w:val="00EB67E8"/>
    <w:rsid w:val="00EB6821"/>
    <w:rsid w:val="00EB6D80"/>
    <w:rsid w:val="00EB79D4"/>
    <w:rsid w:val="00EC27EF"/>
    <w:rsid w:val="00EC4F59"/>
    <w:rsid w:val="00EC6A48"/>
    <w:rsid w:val="00EC7E71"/>
    <w:rsid w:val="00ED0C5B"/>
    <w:rsid w:val="00ED3B8C"/>
    <w:rsid w:val="00ED40ED"/>
    <w:rsid w:val="00ED4C46"/>
    <w:rsid w:val="00ED7B49"/>
    <w:rsid w:val="00EE083B"/>
    <w:rsid w:val="00EE187B"/>
    <w:rsid w:val="00EE3857"/>
    <w:rsid w:val="00EE4851"/>
    <w:rsid w:val="00EE6B57"/>
    <w:rsid w:val="00EE76BE"/>
    <w:rsid w:val="00EE7DB2"/>
    <w:rsid w:val="00EF0782"/>
    <w:rsid w:val="00EF0CDF"/>
    <w:rsid w:val="00EF14FB"/>
    <w:rsid w:val="00EF1EA1"/>
    <w:rsid w:val="00EF3024"/>
    <w:rsid w:val="00EF3D81"/>
    <w:rsid w:val="00EF4C21"/>
    <w:rsid w:val="00EF6184"/>
    <w:rsid w:val="00EF7989"/>
    <w:rsid w:val="00F0043A"/>
    <w:rsid w:val="00F007AF"/>
    <w:rsid w:val="00F00882"/>
    <w:rsid w:val="00F010A9"/>
    <w:rsid w:val="00F022B8"/>
    <w:rsid w:val="00F024EF"/>
    <w:rsid w:val="00F0252E"/>
    <w:rsid w:val="00F03490"/>
    <w:rsid w:val="00F03A5F"/>
    <w:rsid w:val="00F07EDC"/>
    <w:rsid w:val="00F11938"/>
    <w:rsid w:val="00F13D95"/>
    <w:rsid w:val="00F15E87"/>
    <w:rsid w:val="00F16351"/>
    <w:rsid w:val="00F175E9"/>
    <w:rsid w:val="00F17D66"/>
    <w:rsid w:val="00F20243"/>
    <w:rsid w:val="00F2165C"/>
    <w:rsid w:val="00F26F67"/>
    <w:rsid w:val="00F27E80"/>
    <w:rsid w:val="00F315BA"/>
    <w:rsid w:val="00F31709"/>
    <w:rsid w:val="00F336A7"/>
    <w:rsid w:val="00F350D9"/>
    <w:rsid w:val="00F35DAB"/>
    <w:rsid w:val="00F37078"/>
    <w:rsid w:val="00F413F9"/>
    <w:rsid w:val="00F42044"/>
    <w:rsid w:val="00F42192"/>
    <w:rsid w:val="00F42804"/>
    <w:rsid w:val="00F46D0B"/>
    <w:rsid w:val="00F475FC"/>
    <w:rsid w:val="00F500ED"/>
    <w:rsid w:val="00F525DC"/>
    <w:rsid w:val="00F52AAB"/>
    <w:rsid w:val="00F53F1D"/>
    <w:rsid w:val="00F60121"/>
    <w:rsid w:val="00F60959"/>
    <w:rsid w:val="00F61A6C"/>
    <w:rsid w:val="00F61A8C"/>
    <w:rsid w:val="00F62DA3"/>
    <w:rsid w:val="00F63519"/>
    <w:rsid w:val="00F64BA1"/>
    <w:rsid w:val="00F64F61"/>
    <w:rsid w:val="00F67AA3"/>
    <w:rsid w:val="00F70674"/>
    <w:rsid w:val="00F706E3"/>
    <w:rsid w:val="00F71355"/>
    <w:rsid w:val="00F7138B"/>
    <w:rsid w:val="00F72E86"/>
    <w:rsid w:val="00F731DA"/>
    <w:rsid w:val="00F73B92"/>
    <w:rsid w:val="00F7406F"/>
    <w:rsid w:val="00F74647"/>
    <w:rsid w:val="00F75E89"/>
    <w:rsid w:val="00F80763"/>
    <w:rsid w:val="00F8087A"/>
    <w:rsid w:val="00F82084"/>
    <w:rsid w:val="00F8262F"/>
    <w:rsid w:val="00F82A3E"/>
    <w:rsid w:val="00F82F3D"/>
    <w:rsid w:val="00F83353"/>
    <w:rsid w:val="00F8456D"/>
    <w:rsid w:val="00F86B9E"/>
    <w:rsid w:val="00F86E0E"/>
    <w:rsid w:val="00F87695"/>
    <w:rsid w:val="00F87B7D"/>
    <w:rsid w:val="00F9064E"/>
    <w:rsid w:val="00F96240"/>
    <w:rsid w:val="00F96BEE"/>
    <w:rsid w:val="00FA2C07"/>
    <w:rsid w:val="00FA63A5"/>
    <w:rsid w:val="00FA7C8A"/>
    <w:rsid w:val="00FB07A7"/>
    <w:rsid w:val="00FB0B9E"/>
    <w:rsid w:val="00FB0C3F"/>
    <w:rsid w:val="00FB3256"/>
    <w:rsid w:val="00FB3EE8"/>
    <w:rsid w:val="00FB46C4"/>
    <w:rsid w:val="00FB75D4"/>
    <w:rsid w:val="00FB7A9E"/>
    <w:rsid w:val="00FB7F9E"/>
    <w:rsid w:val="00FC0099"/>
    <w:rsid w:val="00FC54B5"/>
    <w:rsid w:val="00FC57FC"/>
    <w:rsid w:val="00FC7156"/>
    <w:rsid w:val="00FD127E"/>
    <w:rsid w:val="00FD1EF6"/>
    <w:rsid w:val="00FD2625"/>
    <w:rsid w:val="00FD4B87"/>
    <w:rsid w:val="00FD4B92"/>
    <w:rsid w:val="00FE218B"/>
    <w:rsid w:val="00FE3D0E"/>
    <w:rsid w:val="00FE5C55"/>
    <w:rsid w:val="00FE628D"/>
    <w:rsid w:val="00FF0053"/>
    <w:rsid w:val="00FF1F3D"/>
    <w:rsid w:val="00FF22D6"/>
    <w:rsid w:val="00FF2B5D"/>
    <w:rsid w:val="00FF587B"/>
    <w:rsid w:val="00FF7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fr-FR" w:eastAsia="fr-F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D11292"/>
    <w:pPr>
      <w:spacing w:before="60" w:after="60"/>
      <w:ind w:left="567"/>
    </w:pPr>
    <w:rPr>
      <w:rFonts w:ascii="Trebuchet MS" w:hAnsi="Trebuchet MS"/>
      <w:sz w:val="21"/>
      <w:szCs w:val="24"/>
    </w:rPr>
  </w:style>
  <w:style w:type="paragraph" w:styleId="Titre1">
    <w:name w:val="heading 1"/>
    <w:aliases w:val="Titre lettre"/>
    <w:basedOn w:val="Normal"/>
    <w:next w:val="Normal"/>
    <w:link w:val="Titre1Car"/>
    <w:qFormat/>
    <w:rsid w:val="007C20A8"/>
    <w:pPr>
      <w:keepNext/>
      <w:pageBreakBefore/>
      <w:numPr>
        <w:numId w:val="1"/>
      </w:numPr>
      <w:pBdr>
        <w:bottom w:val="single" w:sz="6" w:space="1" w:color="000080"/>
      </w:pBdr>
      <w:shd w:val="clear" w:color="auto" w:fill="000080"/>
      <w:tabs>
        <w:tab w:val="left" w:pos="567"/>
      </w:tabs>
      <w:spacing w:after="320"/>
      <w:outlineLvl w:val="0"/>
    </w:pPr>
    <w:rPr>
      <w:rFonts w:cs="Arial"/>
      <w:b/>
      <w:bCs/>
      <w:caps/>
      <w:color w:val="FFFFFF"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CA67B3"/>
    <w:pPr>
      <w:keepNext/>
      <w:numPr>
        <w:ilvl w:val="1"/>
        <w:numId w:val="1"/>
      </w:numPr>
      <w:pBdr>
        <w:bottom w:val="single" w:sz="6" w:space="1" w:color="000080"/>
      </w:pBdr>
      <w:tabs>
        <w:tab w:val="left" w:pos="851"/>
        <w:tab w:val="right" w:leader="dot" w:pos="9498"/>
      </w:tabs>
      <w:spacing w:before="360" w:after="240"/>
      <w:ind w:left="567" w:hanging="567"/>
      <w:outlineLvl w:val="1"/>
    </w:pPr>
    <w:rPr>
      <w:rFonts w:cs="Arial"/>
      <w:b/>
      <w:bCs/>
      <w:iCs/>
      <w:color w:val="333399"/>
      <w:sz w:val="28"/>
      <w:szCs w:val="28"/>
    </w:rPr>
  </w:style>
  <w:style w:type="paragraph" w:styleId="Titre3">
    <w:name w:val="heading 3"/>
    <w:basedOn w:val="Normal"/>
    <w:next w:val="Normal"/>
    <w:link w:val="Titre3Car"/>
    <w:qFormat/>
    <w:rsid w:val="00B1269C"/>
    <w:pPr>
      <w:keepNext/>
      <w:numPr>
        <w:ilvl w:val="2"/>
        <w:numId w:val="1"/>
      </w:numPr>
      <w:tabs>
        <w:tab w:val="left" w:pos="1418"/>
      </w:tabs>
      <w:spacing w:before="360" w:after="180"/>
      <w:outlineLvl w:val="2"/>
    </w:pPr>
    <w:rPr>
      <w:rFonts w:cs="Arial"/>
      <w:b/>
      <w:bCs/>
      <w:color w:val="808000"/>
      <w:sz w:val="26"/>
      <w:szCs w:val="26"/>
    </w:rPr>
  </w:style>
  <w:style w:type="paragraph" w:styleId="Titre4">
    <w:name w:val="heading 4"/>
    <w:basedOn w:val="Titre3"/>
    <w:next w:val="Normal"/>
    <w:link w:val="Titre4Car"/>
    <w:qFormat/>
    <w:rsid w:val="0050501E"/>
    <w:pPr>
      <w:numPr>
        <w:ilvl w:val="3"/>
      </w:numPr>
      <w:tabs>
        <w:tab w:val="clear" w:pos="1418"/>
        <w:tab w:val="left" w:pos="1620"/>
      </w:tabs>
      <w:outlineLvl w:val="3"/>
    </w:pPr>
    <w:rPr>
      <w:sz w:val="24"/>
    </w:rPr>
  </w:style>
  <w:style w:type="paragraph" w:styleId="Titre5">
    <w:name w:val="heading 5"/>
    <w:basedOn w:val="Normal"/>
    <w:next w:val="Normal"/>
    <w:link w:val="Titre5Car"/>
    <w:uiPriority w:val="99"/>
    <w:qFormat/>
    <w:rsid w:val="003F6BA0"/>
    <w:pPr>
      <w:keepNext/>
      <w:spacing w:before="240"/>
      <w:ind w:left="540"/>
      <w:outlineLvl w:val="4"/>
    </w:pPr>
    <w:rPr>
      <w:b/>
      <w:bCs/>
      <w:color w:val="333399"/>
      <w:u w:val="single"/>
    </w:rPr>
  </w:style>
  <w:style w:type="paragraph" w:styleId="Titre6">
    <w:name w:val="heading 6"/>
    <w:basedOn w:val="Normal"/>
    <w:next w:val="Normal"/>
    <w:link w:val="Titre6Car"/>
    <w:uiPriority w:val="99"/>
    <w:qFormat/>
    <w:rsid w:val="00D06B19"/>
    <w:pPr>
      <w:keepNext/>
      <w:spacing w:before="240"/>
      <w:ind w:left="540"/>
      <w:outlineLvl w:val="5"/>
    </w:pPr>
    <w:rPr>
      <w:b/>
      <w:bCs/>
      <w:caps/>
      <w:sz w:val="24"/>
    </w:rPr>
  </w:style>
  <w:style w:type="paragraph" w:styleId="Titre7">
    <w:name w:val="heading 7"/>
    <w:basedOn w:val="Titre6"/>
    <w:next w:val="Normal"/>
    <w:link w:val="Titre7Car"/>
    <w:uiPriority w:val="99"/>
    <w:qFormat/>
    <w:rsid w:val="00D06B19"/>
    <w:pPr>
      <w:ind w:right="431"/>
      <w:outlineLvl w:val="6"/>
    </w:pPr>
    <w:rPr>
      <w:color w:val="FF6600"/>
      <w:szCs w:val="20"/>
    </w:rPr>
  </w:style>
  <w:style w:type="paragraph" w:styleId="Titre8">
    <w:name w:val="heading 8"/>
    <w:basedOn w:val="Normal"/>
    <w:next w:val="Normal"/>
    <w:link w:val="Titre8Car"/>
    <w:uiPriority w:val="99"/>
    <w:qFormat/>
    <w:rsid w:val="00D06B19"/>
    <w:pPr>
      <w:ind w:right="431"/>
      <w:outlineLvl w:val="7"/>
    </w:pPr>
    <w:rPr>
      <w:i/>
      <w:szCs w:val="20"/>
    </w:rPr>
  </w:style>
  <w:style w:type="paragraph" w:styleId="Titre9">
    <w:name w:val="heading 9"/>
    <w:basedOn w:val="Normal"/>
    <w:next w:val="Normal"/>
    <w:link w:val="Titre9Car"/>
    <w:uiPriority w:val="99"/>
    <w:qFormat/>
    <w:rsid w:val="00D06B19"/>
    <w:pPr>
      <w:ind w:right="431"/>
      <w:outlineLvl w:val="8"/>
    </w:pPr>
    <w:rPr>
      <w:b/>
      <w:bCs/>
      <w:iCs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lettre Car"/>
    <w:basedOn w:val="Policepardfaut"/>
    <w:link w:val="Titre1"/>
    <w:locked/>
    <w:rsid w:val="00CF7349"/>
    <w:rPr>
      <w:rFonts w:ascii="Trebuchet MS" w:hAnsi="Trebuchet MS" w:cs="Arial"/>
      <w:b/>
      <w:bCs/>
      <w:caps/>
      <w:color w:val="FFFFFF"/>
      <w:kern w:val="32"/>
      <w:sz w:val="32"/>
      <w:szCs w:val="32"/>
      <w:shd w:val="clear" w:color="auto" w:fill="000080"/>
    </w:rPr>
  </w:style>
  <w:style w:type="character" w:customStyle="1" w:styleId="Titre2Car">
    <w:name w:val="Titre 2 Car"/>
    <w:basedOn w:val="Policepardfaut"/>
    <w:link w:val="Titre2"/>
    <w:locked/>
    <w:rsid w:val="00CA67B3"/>
    <w:rPr>
      <w:rFonts w:ascii="Trebuchet MS" w:hAnsi="Trebuchet MS" w:cs="Arial"/>
      <w:b/>
      <w:bCs/>
      <w:iCs/>
      <w:color w:val="333399"/>
      <w:sz w:val="28"/>
      <w:szCs w:val="28"/>
    </w:rPr>
  </w:style>
  <w:style w:type="character" w:customStyle="1" w:styleId="Titre3Car">
    <w:name w:val="Titre 3 Car"/>
    <w:basedOn w:val="Policepardfaut"/>
    <w:link w:val="Titre3"/>
    <w:locked/>
    <w:rsid w:val="00CF7349"/>
    <w:rPr>
      <w:rFonts w:ascii="Trebuchet MS" w:hAnsi="Trebuchet MS" w:cs="Arial"/>
      <w:b/>
      <w:bCs/>
      <w:color w:val="808000"/>
      <w:sz w:val="26"/>
      <w:szCs w:val="26"/>
    </w:rPr>
  </w:style>
  <w:style w:type="character" w:customStyle="1" w:styleId="Titre4Car">
    <w:name w:val="Titre 4 Car"/>
    <w:basedOn w:val="Policepardfaut"/>
    <w:link w:val="Titre4"/>
    <w:locked/>
    <w:rsid w:val="00CF7349"/>
    <w:rPr>
      <w:rFonts w:ascii="Trebuchet MS" w:hAnsi="Trebuchet MS" w:cs="Arial"/>
      <w:b/>
      <w:bCs/>
      <w:color w:val="808000"/>
      <w:sz w:val="24"/>
      <w:szCs w:val="26"/>
    </w:rPr>
  </w:style>
  <w:style w:type="character" w:customStyle="1" w:styleId="Titre5Car">
    <w:name w:val="Titre 5 Car"/>
    <w:basedOn w:val="Policepardfaut"/>
    <w:link w:val="Titre5"/>
    <w:uiPriority w:val="99"/>
    <w:semiHidden/>
    <w:locked/>
    <w:rsid w:val="00CF7349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uiPriority w:val="99"/>
    <w:semiHidden/>
    <w:locked/>
    <w:rsid w:val="00CF7349"/>
    <w:rPr>
      <w:rFonts w:ascii="Calibri" w:hAnsi="Calibri" w:cs="Times New Roman"/>
      <w:b/>
      <w:bCs/>
    </w:rPr>
  </w:style>
  <w:style w:type="character" w:customStyle="1" w:styleId="Titre7Car">
    <w:name w:val="Titre 7 Car"/>
    <w:basedOn w:val="Policepardfaut"/>
    <w:link w:val="Titre7"/>
    <w:uiPriority w:val="99"/>
    <w:semiHidden/>
    <w:locked/>
    <w:rsid w:val="00CF7349"/>
    <w:rPr>
      <w:rFonts w:ascii="Calibri" w:hAnsi="Calibri" w:cs="Times New Roman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9"/>
    <w:semiHidden/>
    <w:locked/>
    <w:rsid w:val="00CF7349"/>
    <w:rPr>
      <w:rFonts w:ascii="Calibri" w:hAnsi="Calibri" w:cs="Times New Roman"/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9"/>
    <w:semiHidden/>
    <w:locked/>
    <w:rsid w:val="00CF7349"/>
    <w:rPr>
      <w:rFonts w:ascii="Cambria" w:hAnsi="Cambria" w:cs="Times New Roman"/>
    </w:rPr>
  </w:style>
  <w:style w:type="paragraph" w:styleId="En-tte">
    <w:name w:val="header"/>
    <w:basedOn w:val="Normal"/>
    <w:link w:val="En-tteCar"/>
    <w:uiPriority w:val="99"/>
    <w:rsid w:val="00AA4F19"/>
    <w:pPr>
      <w:tabs>
        <w:tab w:val="left" w:pos="466"/>
        <w:tab w:val="left" w:pos="826"/>
        <w:tab w:val="left" w:pos="1186"/>
      </w:tabs>
      <w:spacing w:before="40" w:after="0"/>
      <w:ind w:left="0"/>
    </w:pPr>
    <w:rPr>
      <w:sz w:val="18"/>
      <w:lang w:val="en-GB"/>
    </w:rPr>
  </w:style>
  <w:style w:type="character" w:customStyle="1" w:styleId="En-tteCar">
    <w:name w:val="En-tête Car"/>
    <w:basedOn w:val="Policepardfaut"/>
    <w:link w:val="En-tte"/>
    <w:uiPriority w:val="99"/>
    <w:locked/>
    <w:rsid w:val="00CF7349"/>
    <w:rPr>
      <w:rFonts w:ascii="Trebuchet MS" w:hAnsi="Trebuchet MS" w:cs="Times New Roman"/>
      <w:sz w:val="24"/>
      <w:szCs w:val="24"/>
    </w:rPr>
  </w:style>
  <w:style w:type="paragraph" w:customStyle="1" w:styleId="Reference">
    <w:name w:val="Reference"/>
    <w:basedOn w:val="Normal"/>
    <w:uiPriority w:val="99"/>
    <w:rsid w:val="001640E0"/>
    <w:pPr>
      <w:tabs>
        <w:tab w:val="left" w:pos="1418"/>
      </w:tabs>
      <w:ind w:left="1418" w:hanging="851"/>
    </w:pPr>
  </w:style>
  <w:style w:type="character" w:styleId="Lienhypertexte">
    <w:name w:val="Hyperlink"/>
    <w:basedOn w:val="Policepardfaut"/>
    <w:uiPriority w:val="99"/>
    <w:rsid w:val="00D06B19"/>
    <w:rPr>
      <w:rFonts w:cs="Times New Roman"/>
      <w:color w:val="001069"/>
      <w:u w:val="single"/>
    </w:rPr>
  </w:style>
  <w:style w:type="paragraph" w:styleId="TM1">
    <w:name w:val="toc 1"/>
    <w:basedOn w:val="Normal"/>
    <w:next w:val="Normal"/>
    <w:autoRedefine/>
    <w:uiPriority w:val="39"/>
    <w:rsid w:val="00D06B19"/>
    <w:pPr>
      <w:tabs>
        <w:tab w:val="right" w:leader="dot" w:pos="9356"/>
      </w:tabs>
      <w:spacing w:before="360"/>
      <w:ind w:left="0"/>
    </w:pPr>
    <w:rPr>
      <w:b/>
      <w:caps/>
      <w:noProof/>
    </w:rPr>
  </w:style>
  <w:style w:type="paragraph" w:styleId="TM2">
    <w:name w:val="toc 2"/>
    <w:basedOn w:val="Normal"/>
    <w:next w:val="Normal"/>
    <w:autoRedefine/>
    <w:uiPriority w:val="39"/>
    <w:rsid w:val="00D06B19"/>
    <w:pPr>
      <w:ind w:left="240"/>
    </w:pPr>
  </w:style>
  <w:style w:type="paragraph" w:styleId="TM3">
    <w:name w:val="toc 3"/>
    <w:basedOn w:val="Normal"/>
    <w:next w:val="Normal"/>
    <w:autoRedefine/>
    <w:uiPriority w:val="39"/>
    <w:rsid w:val="00D06B19"/>
    <w:pPr>
      <w:ind w:left="480"/>
    </w:pPr>
  </w:style>
  <w:style w:type="paragraph" w:styleId="TM4">
    <w:name w:val="toc 4"/>
    <w:basedOn w:val="Normal"/>
    <w:next w:val="Normal"/>
    <w:autoRedefine/>
    <w:uiPriority w:val="99"/>
    <w:semiHidden/>
    <w:rsid w:val="00D06B19"/>
    <w:pPr>
      <w:ind w:left="720"/>
    </w:pPr>
  </w:style>
  <w:style w:type="paragraph" w:styleId="TM5">
    <w:name w:val="toc 5"/>
    <w:basedOn w:val="Normal"/>
    <w:next w:val="Normal"/>
    <w:autoRedefine/>
    <w:uiPriority w:val="99"/>
    <w:semiHidden/>
    <w:rsid w:val="00D06B19"/>
    <w:pPr>
      <w:ind w:left="960"/>
    </w:pPr>
  </w:style>
  <w:style w:type="paragraph" w:customStyle="1" w:styleId="Tableau">
    <w:name w:val="Tableau"/>
    <w:basedOn w:val="Normal"/>
    <w:link w:val="TableauCar"/>
    <w:rsid w:val="00B9182A"/>
    <w:pPr>
      <w:spacing w:after="0"/>
      <w:ind w:left="0"/>
    </w:pPr>
    <w:rPr>
      <w:rFonts w:cs="Arial"/>
    </w:rPr>
  </w:style>
  <w:style w:type="character" w:customStyle="1" w:styleId="TableauCar">
    <w:name w:val="Tableau Car"/>
    <w:basedOn w:val="Policepardfaut"/>
    <w:link w:val="Tableau"/>
    <w:locked/>
    <w:rsid w:val="00B9182A"/>
    <w:rPr>
      <w:rFonts w:ascii="Trebuchet MS" w:hAnsi="Trebuchet MS" w:cs="Arial"/>
      <w:sz w:val="24"/>
      <w:szCs w:val="24"/>
      <w:lang w:val="fr-FR" w:eastAsia="fr-FR" w:bidi="ar-SA"/>
    </w:rPr>
  </w:style>
  <w:style w:type="paragraph" w:customStyle="1" w:styleId="Titre0A">
    <w:name w:val="Titre 0A"/>
    <w:basedOn w:val="Titre5"/>
    <w:uiPriority w:val="99"/>
    <w:rsid w:val="00D06B19"/>
    <w:pPr>
      <w:pBdr>
        <w:top w:val="single" w:sz="24" w:space="1" w:color="000080"/>
      </w:pBdr>
      <w:jc w:val="center"/>
    </w:pPr>
    <w:rPr>
      <w:color w:val="000080"/>
      <w:sz w:val="72"/>
      <w:u w:val="non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re0F">
    <w:name w:val="Titre 0F"/>
    <w:basedOn w:val="TM1"/>
    <w:uiPriority w:val="99"/>
    <w:rsid w:val="00D06B19"/>
    <w:pPr>
      <w:pBdr>
        <w:bottom w:val="single" w:sz="6" w:space="1" w:color="000080"/>
      </w:pBdr>
      <w:spacing w:before="480" w:after="240"/>
      <w:jc w:val="center"/>
    </w:pPr>
    <w:rPr>
      <w:bCs/>
      <w:color w:val="000080"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re0B">
    <w:name w:val="Titre 0B"/>
    <w:basedOn w:val="Titre5"/>
    <w:uiPriority w:val="99"/>
    <w:rsid w:val="00D06B19"/>
    <w:pPr>
      <w:pBdr>
        <w:bottom w:val="single" w:sz="24" w:space="1" w:color="000080"/>
      </w:pBdr>
      <w:jc w:val="center"/>
    </w:pPr>
    <w:rPr>
      <w:smallCaps/>
      <w:color w:val="000080"/>
      <w:sz w:val="60"/>
      <w:u w:val="non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Lienhypertextesuivivisit">
    <w:name w:val="FollowedHyperlink"/>
    <w:basedOn w:val="Policepardfaut"/>
    <w:uiPriority w:val="99"/>
    <w:rsid w:val="00D06B19"/>
    <w:rPr>
      <w:rFonts w:cs="Times New Roman"/>
      <w:color w:val="800080"/>
      <w:u w:val="single"/>
    </w:rPr>
  </w:style>
  <w:style w:type="paragraph" w:styleId="Pieddepage">
    <w:name w:val="footer"/>
    <w:basedOn w:val="Normal"/>
    <w:link w:val="PieddepageCar"/>
    <w:uiPriority w:val="99"/>
    <w:rsid w:val="00B9182A"/>
    <w:pPr>
      <w:pBdr>
        <w:top w:val="single" w:sz="6" w:space="2" w:color="000080"/>
      </w:pBdr>
      <w:tabs>
        <w:tab w:val="right" w:pos="9354"/>
      </w:tabs>
      <w:ind w:left="0"/>
    </w:pPr>
    <w:rPr>
      <w:sz w:val="14"/>
    </w:rPr>
  </w:style>
  <w:style w:type="character" w:customStyle="1" w:styleId="PieddepageCar">
    <w:name w:val="Pied de page Car"/>
    <w:basedOn w:val="Policepardfaut"/>
    <w:link w:val="Pieddepage"/>
    <w:uiPriority w:val="99"/>
    <w:locked/>
    <w:rsid w:val="00CF7349"/>
    <w:rPr>
      <w:rFonts w:ascii="Trebuchet MS" w:hAnsi="Trebuchet MS" w:cs="Times New Roman"/>
      <w:sz w:val="24"/>
      <w:szCs w:val="24"/>
    </w:rPr>
  </w:style>
  <w:style w:type="paragraph" w:customStyle="1" w:styleId="TableauTitre">
    <w:name w:val="Tableau_Titre"/>
    <w:basedOn w:val="Normal"/>
    <w:rsid w:val="00B9182A"/>
    <w:pPr>
      <w:spacing w:after="0"/>
      <w:ind w:left="170"/>
    </w:pPr>
    <w:rPr>
      <w:rFonts w:cs="Arial"/>
      <w:b/>
      <w:bCs/>
      <w:color w:val="FFFFFF"/>
    </w:rPr>
  </w:style>
  <w:style w:type="paragraph" w:customStyle="1" w:styleId="Titre0C">
    <w:name w:val="Titre 0C"/>
    <w:basedOn w:val="Normal"/>
    <w:uiPriority w:val="99"/>
    <w:rsid w:val="0024689E"/>
    <w:pPr>
      <w:spacing w:before="120" w:after="180"/>
      <w:ind w:left="0"/>
      <w:jc w:val="center"/>
    </w:pPr>
    <w:rPr>
      <w:b/>
      <w:bCs/>
      <w:sz w:val="32"/>
      <w:u w:val="single"/>
    </w:rPr>
  </w:style>
  <w:style w:type="paragraph" w:customStyle="1" w:styleId="Titre0D">
    <w:name w:val="Titre 0D"/>
    <w:basedOn w:val="Normal"/>
    <w:uiPriority w:val="99"/>
    <w:rsid w:val="0024689E"/>
    <w:pPr>
      <w:spacing w:before="180"/>
      <w:ind w:left="0"/>
      <w:jc w:val="center"/>
    </w:pPr>
    <w:rPr>
      <w:sz w:val="32"/>
      <w:u w:val="single"/>
    </w:rPr>
  </w:style>
  <w:style w:type="paragraph" w:customStyle="1" w:styleId="TableauGC">
    <w:name w:val="Tableau_GC"/>
    <w:basedOn w:val="Tableau"/>
    <w:rsid w:val="0024689E"/>
    <w:pPr>
      <w:jc w:val="center"/>
    </w:pPr>
    <w:rPr>
      <w:b/>
      <w:bCs/>
      <w:sz w:val="20"/>
    </w:rPr>
  </w:style>
  <w:style w:type="paragraph" w:customStyle="1" w:styleId="TableauC">
    <w:name w:val="Tableau_C"/>
    <w:basedOn w:val="Tableau"/>
    <w:rsid w:val="000A2985"/>
    <w:pPr>
      <w:jc w:val="center"/>
    </w:pPr>
    <w:rPr>
      <w:sz w:val="20"/>
    </w:rPr>
  </w:style>
  <w:style w:type="paragraph" w:customStyle="1" w:styleId="TableauNote">
    <w:name w:val="Tableau_Note"/>
    <w:basedOn w:val="Tableau"/>
    <w:link w:val="TableauNoteCar"/>
    <w:uiPriority w:val="99"/>
    <w:rsid w:val="000A2985"/>
    <w:rPr>
      <w:sz w:val="16"/>
    </w:rPr>
  </w:style>
  <w:style w:type="character" w:customStyle="1" w:styleId="TableauNoteCar">
    <w:name w:val="Tableau_Note Car"/>
    <w:basedOn w:val="TableauCar"/>
    <w:link w:val="TableauNote"/>
    <w:uiPriority w:val="99"/>
    <w:locked/>
    <w:rsid w:val="00B9182A"/>
    <w:rPr>
      <w:rFonts w:ascii="Trebuchet MS" w:hAnsi="Trebuchet MS" w:cs="Arial"/>
      <w:sz w:val="24"/>
      <w:szCs w:val="24"/>
      <w:lang w:val="fr-FR" w:eastAsia="fr-FR" w:bidi="ar-SA"/>
    </w:rPr>
  </w:style>
  <w:style w:type="paragraph" w:customStyle="1" w:styleId="TableauNoteGras">
    <w:name w:val="Tableau_Note_Gras"/>
    <w:basedOn w:val="TableauNote"/>
    <w:link w:val="TableauNoteGrasCar"/>
    <w:uiPriority w:val="99"/>
    <w:rsid w:val="00B9182A"/>
    <w:rPr>
      <w:b/>
      <w:bCs/>
    </w:rPr>
  </w:style>
  <w:style w:type="character" w:customStyle="1" w:styleId="TableauNoteGrasCar">
    <w:name w:val="Tableau_Note_Gras Car"/>
    <w:basedOn w:val="TableauNoteCar"/>
    <w:link w:val="TableauNoteGras"/>
    <w:uiPriority w:val="99"/>
    <w:locked/>
    <w:rsid w:val="00B9182A"/>
    <w:rPr>
      <w:rFonts w:ascii="Trebuchet MS" w:hAnsi="Trebuchet MS" w:cs="Arial"/>
      <w:b/>
      <w:bCs/>
      <w:sz w:val="24"/>
      <w:szCs w:val="24"/>
      <w:lang w:val="fr-FR" w:eastAsia="fr-FR" w:bidi="ar-SA"/>
    </w:rPr>
  </w:style>
  <w:style w:type="paragraph" w:customStyle="1" w:styleId="Logo">
    <w:name w:val="Logo"/>
    <w:basedOn w:val="Normal"/>
    <w:uiPriority w:val="99"/>
    <w:rsid w:val="00F61A8C"/>
    <w:pPr>
      <w:jc w:val="center"/>
    </w:pPr>
  </w:style>
  <w:style w:type="paragraph" w:customStyle="1" w:styleId="Titre0E">
    <w:name w:val="Titre 0E"/>
    <w:basedOn w:val="Normal"/>
    <w:uiPriority w:val="99"/>
    <w:rsid w:val="00E85F86"/>
    <w:pPr>
      <w:tabs>
        <w:tab w:val="center" w:pos="4860"/>
      </w:tabs>
      <w:spacing w:before="40" w:after="40"/>
      <w:ind w:left="0"/>
    </w:pPr>
    <w:rPr>
      <w:b/>
      <w:bCs/>
      <w:color w:val="000080"/>
      <w:sz w:val="24"/>
      <w:u w:val="single"/>
    </w:rPr>
  </w:style>
  <w:style w:type="paragraph" w:customStyle="1" w:styleId="Note">
    <w:name w:val="Note"/>
    <w:basedOn w:val="Normal"/>
    <w:uiPriority w:val="99"/>
    <w:rsid w:val="00B34EDD"/>
    <w:pPr>
      <w:numPr>
        <w:numId w:val="2"/>
      </w:numPr>
    </w:pPr>
  </w:style>
  <w:style w:type="paragraph" w:styleId="Textedebulles">
    <w:name w:val="Balloon Text"/>
    <w:basedOn w:val="Normal"/>
    <w:link w:val="TextedebullesCar"/>
    <w:uiPriority w:val="99"/>
    <w:semiHidden/>
    <w:rsid w:val="00C12D5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CF7349"/>
    <w:rPr>
      <w:rFonts w:cs="Times New Roman"/>
      <w:sz w:val="2"/>
    </w:rPr>
  </w:style>
  <w:style w:type="paragraph" w:styleId="Notedebasdepage">
    <w:name w:val="footnote text"/>
    <w:basedOn w:val="Normal"/>
    <w:link w:val="NotedebasdepageCar"/>
    <w:rsid w:val="009B4268"/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locked/>
    <w:rsid w:val="009B4268"/>
    <w:rPr>
      <w:rFonts w:ascii="Trebuchet MS" w:hAnsi="Trebuchet MS" w:cs="Times New Roman"/>
      <w:sz w:val="18"/>
    </w:rPr>
  </w:style>
  <w:style w:type="character" w:styleId="Appelnotedebasdep">
    <w:name w:val="footnote reference"/>
    <w:basedOn w:val="Policepardfaut"/>
    <w:rsid w:val="00A90101"/>
    <w:rPr>
      <w:rFonts w:cs="Times New Roman"/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0C0424"/>
    <w:rPr>
      <w:rFonts w:cs="Times New Roman"/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rsid w:val="000C0424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locked/>
    <w:rsid w:val="00CF7349"/>
    <w:rPr>
      <w:rFonts w:ascii="Trebuchet MS" w:hAnsi="Trebuchet MS" w:cs="Times New Roman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rsid w:val="000C042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locked/>
    <w:rsid w:val="00CF7349"/>
    <w:rPr>
      <w:rFonts w:ascii="Trebuchet MS" w:hAnsi="Trebuchet MS" w:cs="Times New Roman"/>
      <w:b/>
      <w:bCs/>
      <w:sz w:val="20"/>
      <w:szCs w:val="20"/>
    </w:rPr>
  </w:style>
  <w:style w:type="character" w:customStyle="1" w:styleId="P-Bullet02Car">
    <w:name w:val="P-Bullet02 Car"/>
    <w:basedOn w:val="Policepardfaut"/>
    <w:link w:val="P-Bullet02"/>
    <w:uiPriority w:val="99"/>
    <w:locked/>
    <w:rsid w:val="00A47979"/>
    <w:rPr>
      <w:rFonts w:ascii="Trebuchet MS" w:hAnsi="Trebuchet MS"/>
      <w:sz w:val="21"/>
      <w:szCs w:val="21"/>
    </w:rPr>
  </w:style>
  <w:style w:type="paragraph" w:customStyle="1" w:styleId="P-Bullet02">
    <w:name w:val="P-Bullet02"/>
    <w:basedOn w:val="Normal"/>
    <w:link w:val="P-Bullet02Car"/>
    <w:uiPriority w:val="99"/>
    <w:rsid w:val="00A47979"/>
    <w:pPr>
      <w:numPr>
        <w:numId w:val="5"/>
      </w:numPr>
      <w:tabs>
        <w:tab w:val="left" w:pos="1588"/>
      </w:tabs>
      <w:spacing w:after="0"/>
      <w:ind w:left="720"/>
    </w:pPr>
    <w:rPr>
      <w:szCs w:val="21"/>
    </w:rPr>
  </w:style>
  <w:style w:type="paragraph" w:customStyle="1" w:styleId="P-Bullet01">
    <w:name w:val="P-Bullet01"/>
    <w:basedOn w:val="Normal"/>
    <w:link w:val="P-Bullet01Car"/>
    <w:qFormat/>
    <w:rsid w:val="00C73498"/>
    <w:pPr>
      <w:numPr>
        <w:numId w:val="3"/>
      </w:numPr>
      <w:tabs>
        <w:tab w:val="left" w:pos="1247"/>
      </w:tabs>
      <w:spacing w:after="0"/>
    </w:pPr>
    <w:rPr>
      <w:szCs w:val="21"/>
    </w:rPr>
  </w:style>
  <w:style w:type="character" w:customStyle="1" w:styleId="P-Bullet01Car">
    <w:name w:val="P-Bullet01 Car"/>
    <w:basedOn w:val="Policepardfaut"/>
    <w:link w:val="P-Bullet01"/>
    <w:locked/>
    <w:rsid w:val="00C73498"/>
    <w:rPr>
      <w:rFonts w:ascii="Trebuchet MS" w:hAnsi="Trebuchet MS"/>
      <w:sz w:val="21"/>
      <w:szCs w:val="21"/>
    </w:rPr>
  </w:style>
  <w:style w:type="character" w:customStyle="1" w:styleId="CarI">
    <w:name w:val="Car_I"/>
    <w:basedOn w:val="Policepardfaut"/>
    <w:uiPriority w:val="99"/>
    <w:rsid w:val="005145F3"/>
    <w:rPr>
      <w:rFonts w:cs="Times New Roman"/>
      <w:i/>
    </w:rPr>
  </w:style>
  <w:style w:type="character" w:customStyle="1" w:styleId="CarGS">
    <w:name w:val="Car_GS"/>
    <w:basedOn w:val="Policepardfaut"/>
    <w:qFormat/>
    <w:rsid w:val="005145F3"/>
    <w:rPr>
      <w:rFonts w:cs="Times New Roman"/>
      <w:b/>
      <w:noProof/>
      <w:color w:val="002060"/>
      <w:u w:val="single"/>
    </w:rPr>
  </w:style>
  <w:style w:type="paragraph" w:customStyle="1" w:styleId="P-Indent01">
    <w:name w:val="P-Indent01"/>
    <w:basedOn w:val="Normal"/>
    <w:link w:val="P-Indent01Car"/>
    <w:qFormat/>
    <w:rsid w:val="005145F3"/>
    <w:pPr>
      <w:spacing w:after="0"/>
      <w:ind w:left="1247"/>
    </w:pPr>
    <w:rPr>
      <w:szCs w:val="21"/>
    </w:rPr>
  </w:style>
  <w:style w:type="character" w:customStyle="1" w:styleId="P-Indent01Car">
    <w:name w:val="P-Indent01 Car"/>
    <w:basedOn w:val="Policepardfaut"/>
    <w:link w:val="P-Indent01"/>
    <w:locked/>
    <w:rsid w:val="005145F3"/>
    <w:rPr>
      <w:rFonts w:ascii="Trebuchet MS" w:hAnsi="Trebuchet MS" w:cs="Times New Roman"/>
      <w:sz w:val="21"/>
      <w:szCs w:val="21"/>
    </w:rPr>
  </w:style>
  <w:style w:type="paragraph" w:customStyle="1" w:styleId="P-Bullet03">
    <w:name w:val="P-Bullet03"/>
    <w:basedOn w:val="Normal"/>
    <w:uiPriority w:val="99"/>
    <w:rsid w:val="005145F3"/>
    <w:pPr>
      <w:numPr>
        <w:numId w:val="4"/>
      </w:numPr>
      <w:tabs>
        <w:tab w:val="left" w:pos="1928"/>
      </w:tabs>
      <w:spacing w:before="0" w:after="0"/>
    </w:pPr>
    <w:rPr>
      <w:szCs w:val="21"/>
    </w:rPr>
  </w:style>
  <w:style w:type="paragraph" w:customStyle="1" w:styleId="P-Indent02">
    <w:name w:val="P-Indent02"/>
    <w:basedOn w:val="P-Indent01"/>
    <w:uiPriority w:val="99"/>
    <w:rsid w:val="005145F3"/>
    <w:pPr>
      <w:ind w:left="1588"/>
    </w:pPr>
    <w:rPr>
      <w:szCs w:val="20"/>
    </w:rPr>
  </w:style>
  <w:style w:type="character" w:customStyle="1" w:styleId="CarG">
    <w:name w:val="Car_G"/>
    <w:basedOn w:val="Policepardfaut"/>
    <w:uiPriority w:val="99"/>
    <w:rsid w:val="005145F3"/>
    <w:rPr>
      <w:rFonts w:cs="Times New Roman"/>
      <w:b/>
      <w:color w:val="000066"/>
      <w:lang w:val="fr-FR"/>
    </w:rPr>
  </w:style>
  <w:style w:type="paragraph" w:customStyle="1" w:styleId="TaTitre">
    <w:name w:val="Ta_Titre"/>
    <w:basedOn w:val="TableauGC"/>
    <w:uiPriority w:val="99"/>
    <w:rsid w:val="005145F3"/>
    <w:rPr>
      <w:color w:val="FFFFFF"/>
      <w:sz w:val="18"/>
      <w:szCs w:val="18"/>
    </w:rPr>
  </w:style>
  <w:style w:type="paragraph" w:customStyle="1" w:styleId="TaGauche">
    <w:name w:val="Ta_Gauche"/>
    <w:basedOn w:val="Tableau"/>
    <w:uiPriority w:val="99"/>
    <w:rsid w:val="005145F3"/>
    <w:rPr>
      <w:sz w:val="18"/>
      <w:szCs w:val="18"/>
    </w:rPr>
  </w:style>
  <w:style w:type="paragraph" w:customStyle="1" w:styleId="TaCentre">
    <w:name w:val="Ta_Centre"/>
    <w:basedOn w:val="TaGauche"/>
    <w:uiPriority w:val="99"/>
    <w:rsid w:val="005145F3"/>
    <w:pPr>
      <w:jc w:val="center"/>
    </w:pPr>
  </w:style>
  <w:style w:type="character" w:customStyle="1" w:styleId="CarS">
    <w:name w:val="Car_S"/>
    <w:uiPriority w:val="99"/>
    <w:rsid w:val="005145F3"/>
    <w:rPr>
      <w:color w:val="002060"/>
      <w:u w:val="single"/>
    </w:rPr>
  </w:style>
  <w:style w:type="paragraph" w:styleId="Explorateurdedocuments">
    <w:name w:val="Document Map"/>
    <w:basedOn w:val="Normal"/>
    <w:link w:val="ExplorateurdedocumentsCar"/>
    <w:uiPriority w:val="99"/>
    <w:semiHidden/>
    <w:rsid w:val="00CB6DA0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locked/>
    <w:rsid w:val="00CF7349"/>
    <w:rPr>
      <w:rFonts w:cs="Times New Roman"/>
      <w:sz w:val="2"/>
    </w:rPr>
  </w:style>
  <w:style w:type="table" w:styleId="Grilledutableau">
    <w:name w:val="Table Grid"/>
    <w:basedOn w:val="TableauNormal"/>
    <w:uiPriority w:val="99"/>
    <w:rsid w:val="007B753D"/>
    <w:rPr>
      <w:rFonts w:ascii="Tms Rmn" w:hAnsi="Tms Rm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p-headline-item">
    <w:name w:val="pp-headline-item"/>
    <w:basedOn w:val="Policepardfaut"/>
    <w:rsid w:val="00C40687"/>
  </w:style>
  <w:style w:type="paragraph" w:styleId="Paragraphedeliste">
    <w:name w:val="List Paragraph"/>
    <w:basedOn w:val="Normal"/>
    <w:uiPriority w:val="34"/>
    <w:qFormat/>
    <w:rsid w:val="00035052"/>
    <w:pPr>
      <w:ind w:left="720"/>
      <w:contextualSpacing/>
    </w:pPr>
  </w:style>
  <w:style w:type="paragraph" w:customStyle="1" w:styleId="CVComp">
    <w:name w:val="CV_Comp"/>
    <w:basedOn w:val="Normal"/>
    <w:qFormat/>
    <w:rsid w:val="002028C4"/>
    <w:pPr>
      <w:spacing w:before="0" w:after="0"/>
      <w:ind w:left="0"/>
    </w:pPr>
    <w:rPr>
      <w:rFonts w:ascii="Calibri" w:hAnsi="Calibri"/>
      <w:bCs/>
      <w:color w:val="000000"/>
      <w:sz w:val="22"/>
      <w:szCs w:val="20"/>
    </w:rPr>
  </w:style>
  <w:style w:type="paragraph" w:customStyle="1" w:styleId="CVCompT1">
    <w:name w:val="CV_Comp_T1"/>
    <w:basedOn w:val="Normal"/>
    <w:rsid w:val="002028C4"/>
    <w:pPr>
      <w:tabs>
        <w:tab w:val="num" w:pos="340"/>
      </w:tabs>
      <w:spacing w:before="0" w:after="0"/>
      <w:ind w:left="340" w:hanging="340"/>
    </w:pPr>
    <w:rPr>
      <w:bCs/>
      <w:color w:val="003366"/>
      <w:sz w:val="20"/>
      <w:szCs w:val="20"/>
    </w:rPr>
  </w:style>
  <w:style w:type="paragraph" w:customStyle="1" w:styleId="CVFormationDivers">
    <w:name w:val="CV_Formation_Divers"/>
    <w:basedOn w:val="Normal"/>
    <w:rsid w:val="002028C4"/>
    <w:pPr>
      <w:spacing w:before="0" w:after="0"/>
      <w:ind w:left="794"/>
    </w:pPr>
    <w:rPr>
      <w:iCs/>
      <w:sz w:val="20"/>
      <w:szCs w:val="20"/>
    </w:rPr>
  </w:style>
  <w:style w:type="paragraph" w:customStyle="1" w:styleId="CVTitreSecteur03">
    <w:name w:val="CV_Titre_Secteur_03"/>
    <w:basedOn w:val="Normal"/>
    <w:rsid w:val="002028C4"/>
    <w:pPr>
      <w:spacing w:before="0" w:after="0"/>
      <w:ind w:left="0"/>
      <w:jc w:val="right"/>
    </w:pPr>
    <w:rPr>
      <w:rFonts w:ascii="Calibri" w:eastAsia="Calibri" w:hAnsi="Calibri"/>
      <w:b/>
      <w:color w:val="C00000"/>
      <w:sz w:val="22"/>
      <w:szCs w:val="22"/>
      <w:lang w:eastAsia="en-US"/>
    </w:rPr>
  </w:style>
  <w:style w:type="paragraph" w:customStyle="1" w:styleId="CVEspace">
    <w:name w:val="CV_Espace"/>
    <w:basedOn w:val="Normal"/>
    <w:rsid w:val="002028C4"/>
    <w:pPr>
      <w:spacing w:before="0" w:after="0"/>
      <w:ind w:left="0"/>
    </w:pPr>
    <w:rPr>
      <w:rFonts w:ascii="Calibri" w:eastAsia="Calibri" w:hAnsi="Calibri"/>
      <w:sz w:val="2"/>
      <w:szCs w:val="22"/>
      <w:lang w:eastAsia="en-US"/>
    </w:rPr>
  </w:style>
  <w:style w:type="paragraph" w:customStyle="1" w:styleId="CVTitreSecteur01">
    <w:name w:val="CV_Titre_Secteur_01"/>
    <w:basedOn w:val="Normal"/>
    <w:rsid w:val="002028C4"/>
    <w:pPr>
      <w:spacing w:before="0" w:after="0" w:line="276" w:lineRule="auto"/>
      <w:ind w:left="0"/>
      <w:jc w:val="right"/>
    </w:pPr>
    <w:rPr>
      <w:rFonts w:ascii="Calibri" w:eastAsia="Calibri" w:hAnsi="Calibri"/>
      <w:color w:val="C00000"/>
      <w:spacing w:val="40"/>
      <w:sz w:val="36"/>
      <w:szCs w:val="22"/>
      <w:lang w:eastAsia="en-US"/>
    </w:rPr>
  </w:style>
  <w:style w:type="paragraph" w:customStyle="1" w:styleId="CVCompMission">
    <w:name w:val="CV_Comp_Mission"/>
    <w:basedOn w:val="Normal"/>
    <w:rsid w:val="002028C4"/>
    <w:pPr>
      <w:framePr w:hSpace="141" w:wrap="around" w:vAnchor="text" w:hAnchor="text" w:y="1"/>
      <w:spacing w:before="0" w:after="0"/>
      <w:ind w:left="0"/>
      <w:suppressOverlap/>
    </w:pPr>
    <w:rPr>
      <w:rFonts w:ascii="Calibri" w:eastAsia="Calibri" w:hAnsi="Calibri" w:cs="Arial"/>
      <w:i/>
      <w:sz w:val="22"/>
      <w:szCs w:val="22"/>
      <w:lang w:eastAsia="en-US"/>
    </w:rPr>
  </w:style>
  <w:style w:type="paragraph" w:customStyle="1" w:styleId="CVTitreSecteur02">
    <w:name w:val="CV_Titre_Secteur_02"/>
    <w:basedOn w:val="Normal"/>
    <w:rsid w:val="002028C4"/>
    <w:pPr>
      <w:framePr w:hSpace="141" w:wrap="around" w:vAnchor="text" w:hAnchor="text" w:y="1"/>
      <w:spacing w:before="0" w:after="0" w:line="276" w:lineRule="auto"/>
      <w:ind w:left="0"/>
      <w:suppressOverlap/>
    </w:pPr>
    <w:rPr>
      <w:rFonts w:ascii="Calibri" w:eastAsia="Calibri" w:hAnsi="Calibri" w:cs="Arial"/>
      <w:b/>
      <w:color w:val="984806"/>
      <w:sz w:val="22"/>
      <w:szCs w:val="22"/>
      <w:lang w:eastAsia="en-US"/>
    </w:rPr>
  </w:style>
  <w:style w:type="character" w:customStyle="1" w:styleId="apple-converted-space">
    <w:name w:val="apple-converted-space"/>
    <w:basedOn w:val="Policepardfaut"/>
    <w:rsid w:val="00F96240"/>
  </w:style>
  <w:style w:type="paragraph" w:styleId="Lgende">
    <w:name w:val="caption"/>
    <w:basedOn w:val="Normal"/>
    <w:next w:val="Normal"/>
    <w:uiPriority w:val="35"/>
    <w:unhideWhenUsed/>
    <w:qFormat/>
    <w:locked/>
    <w:rsid w:val="00920A57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Rvision">
    <w:name w:val="Revision"/>
    <w:hidden/>
    <w:uiPriority w:val="99"/>
    <w:semiHidden/>
    <w:rsid w:val="0023490C"/>
    <w:rPr>
      <w:rFonts w:ascii="Trebuchet MS" w:hAnsi="Trebuchet MS"/>
      <w:sz w:val="21"/>
      <w:szCs w:val="24"/>
    </w:rPr>
  </w:style>
  <w:style w:type="paragraph" w:customStyle="1" w:styleId="enum1">
    <w:name w:val="enum1"/>
    <w:basedOn w:val="Normal"/>
    <w:rsid w:val="0000103D"/>
    <w:pPr>
      <w:keepLines/>
      <w:numPr>
        <w:numId w:val="7"/>
      </w:numPr>
      <w:spacing w:before="0" w:after="120"/>
    </w:pPr>
    <w:rPr>
      <w:rFonts w:ascii="Times New Roman" w:hAnsi="Times New Roman"/>
      <w:sz w:val="22"/>
      <w:szCs w:val="22"/>
    </w:rPr>
  </w:style>
  <w:style w:type="paragraph" w:customStyle="1" w:styleId="Rubrique">
    <w:name w:val="Rubrique"/>
    <w:basedOn w:val="Normal"/>
    <w:next w:val="Normal"/>
    <w:rsid w:val="0000103D"/>
    <w:pPr>
      <w:keepNext/>
      <w:keepLines/>
      <w:spacing w:before="120" w:after="120" w:line="240" w:lineRule="atLeast"/>
      <w:ind w:left="0"/>
    </w:pPr>
    <w:rPr>
      <w:rFonts w:ascii="Times New Roman" w:hAnsi="Times New Roman"/>
      <w:b/>
      <w:bCs/>
      <w:sz w:val="22"/>
      <w:szCs w:val="22"/>
    </w:rPr>
  </w:style>
  <w:style w:type="paragraph" w:customStyle="1" w:styleId="StylePuce2">
    <w:name w:val="StylePuce2"/>
    <w:basedOn w:val="Normal"/>
    <w:link w:val="StylePuce2Car"/>
    <w:rsid w:val="006811BE"/>
    <w:pPr>
      <w:numPr>
        <w:numId w:val="8"/>
      </w:numPr>
      <w:spacing w:before="0" w:after="120"/>
    </w:pPr>
    <w:rPr>
      <w:szCs w:val="21"/>
    </w:rPr>
  </w:style>
  <w:style w:type="character" w:customStyle="1" w:styleId="StylePuce2Car">
    <w:name w:val="StylePuce2 Car"/>
    <w:link w:val="StylePuce2"/>
    <w:rsid w:val="006811BE"/>
    <w:rPr>
      <w:rFonts w:ascii="Trebuchet MS" w:hAnsi="Trebuchet MS"/>
      <w:sz w:val="21"/>
      <w:szCs w:val="21"/>
    </w:rPr>
  </w:style>
  <w:style w:type="paragraph" w:customStyle="1" w:styleId="Default">
    <w:name w:val="Default"/>
    <w:rsid w:val="006811BE"/>
    <w:pPr>
      <w:autoSpaceDE w:val="0"/>
      <w:autoSpaceDN w:val="0"/>
      <w:adjustRightInd w:val="0"/>
    </w:pPr>
    <w:rPr>
      <w:rFonts w:ascii="Georgia" w:hAnsi="Georgia" w:cs="Georgia"/>
      <w:color w:val="000000"/>
      <w:sz w:val="24"/>
      <w:szCs w:val="24"/>
    </w:rPr>
  </w:style>
  <w:style w:type="character" w:customStyle="1" w:styleId="fbulletlist1">
    <w:name w:val="f_bulletlist1"/>
    <w:basedOn w:val="Policepardfaut"/>
    <w:rsid w:val="002A4D36"/>
  </w:style>
  <w:style w:type="character" w:customStyle="1" w:styleId="fbodytext">
    <w:name w:val="f_bodytext"/>
    <w:basedOn w:val="Policepardfaut"/>
    <w:rsid w:val="009B1FBC"/>
  </w:style>
  <w:style w:type="paragraph" w:customStyle="1" w:styleId="pbodytext">
    <w:name w:val="p_bodytext"/>
    <w:basedOn w:val="Normal"/>
    <w:rsid w:val="009B1FBC"/>
    <w:pPr>
      <w:spacing w:before="100" w:beforeAutospacing="1" w:after="100" w:afterAutospacing="1"/>
      <w:ind w:left="0"/>
    </w:pPr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locked/>
    <w:rsid w:val="00A0449E"/>
    <w:pPr>
      <w:spacing w:before="100" w:beforeAutospacing="1" w:after="100" w:afterAutospacing="1"/>
      <w:ind w:left="0"/>
    </w:pPr>
    <w:rPr>
      <w:rFonts w:ascii="Times New Roman" w:hAnsi="Times New Roman"/>
      <w:sz w:val="24"/>
    </w:rPr>
  </w:style>
  <w:style w:type="character" w:customStyle="1" w:styleId="fbodytexttable">
    <w:name w:val="f_bodytexttable"/>
    <w:basedOn w:val="Policepardfaut"/>
    <w:rsid w:val="00A0449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fr-FR" w:eastAsia="fr-F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D11292"/>
    <w:pPr>
      <w:spacing w:before="60" w:after="60"/>
      <w:ind w:left="567"/>
    </w:pPr>
    <w:rPr>
      <w:rFonts w:ascii="Trebuchet MS" w:hAnsi="Trebuchet MS"/>
      <w:sz w:val="21"/>
      <w:szCs w:val="24"/>
    </w:rPr>
  </w:style>
  <w:style w:type="paragraph" w:styleId="Titre1">
    <w:name w:val="heading 1"/>
    <w:aliases w:val="Titre lettre"/>
    <w:basedOn w:val="Normal"/>
    <w:next w:val="Normal"/>
    <w:link w:val="Titre1Car"/>
    <w:qFormat/>
    <w:rsid w:val="007C20A8"/>
    <w:pPr>
      <w:keepNext/>
      <w:pageBreakBefore/>
      <w:numPr>
        <w:numId w:val="1"/>
      </w:numPr>
      <w:pBdr>
        <w:bottom w:val="single" w:sz="6" w:space="1" w:color="000080"/>
      </w:pBdr>
      <w:shd w:val="clear" w:color="auto" w:fill="000080"/>
      <w:tabs>
        <w:tab w:val="left" w:pos="567"/>
      </w:tabs>
      <w:spacing w:after="320"/>
      <w:outlineLvl w:val="0"/>
    </w:pPr>
    <w:rPr>
      <w:rFonts w:cs="Arial"/>
      <w:b/>
      <w:bCs/>
      <w:caps/>
      <w:color w:val="FFFFFF"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CA67B3"/>
    <w:pPr>
      <w:keepNext/>
      <w:numPr>
        <w:ilvl w:val="1"/>
        <w:numId w:val="1"/>
      </w:numPr>
      <w:pBdr>
        <w:bottom w:val="single" w:sz="6" w:space="1" w:color="000080"/>
      </w:pBdr>
      <w:tabs>
        <w:tab w:val="left" w:pos="851"/>
        <w:tab w:val="right" w:leader="dot" w:pos="9498"/>
      </w:tabs>
      <w:spacing w:before="360" w:after="240"/>
      <w:ind w:left="567" w:hanging="567"/>
      <w:outlineLvl w:val="1"/>
    </w:pPr>
    <w:rPr>
      <w:rFonts w:cs="Arial"/>
      <w:b/>
      <w:bCs/>
      <w:iCs/>
      <w:color w:val="333399"/>
      <w:sz w:val="28"/>
      <w:szCs w:val="28"/>
    </w:rPr>
  </w:style>
  <w:style w:type="paragraph" w:styleId="Titre3">
    <w:name w:val="heading 3"/>
    <w:basedOn w:val="Normal"/>
    <w:next w:val="Normal"/>
    <w:link w:val="Titre3Car"/>
    <w:qFormat/>
    <w:rsid w:val="00B1269C"/>
    <w:pPr>
      <w:keepNext/>
      <w:numPr>
        <w:ilvl w:val="2"/>
        <w:numId w:val="1"/>
      </w:numPr>
      <w:tabs>
        <w:tab w:val="left" w:pos="1418"/>
      </w:tabs>
      <w:spacing w:before="360" w:after="180"/>
      <w:outlineLvl w:val="2"/>
    </w:pPr>
    <w:rPr>
      <w:rFonts w:cs="Arial"/>
      <w:b/>
      <w:bCs/>
      <w:color w:val="808000"/>
      <w:sz w:val="26"/>
      <w:szCs w:val="26"/>
    </w:rPr>
  </w:style>
  <w:style w:type="paragraph" w:styleId="Titre4">
    <w:name w:val="heading 4"/>
    <w:basedOn w:val="Titre3"/>
    <w:next w:val="Normal"/>
    <w:link w:val="Titre4Car"/>
    <w:qFormat/>
    <w:rsid w:val="0050501E"/>
    <w:pPr>
      <w:numPr>
        <w:ilvl w:val="3"/>
      </w:numPr>
      <w:tabs>
        <w:tab w:val="clear" w:pos="1418"/>
        <w:tab w:val="left" w:pos="1620"/>
      </w:tabs>
      <w:outlineLvl w:val="3"/>
    </w:pPr>
    <w:rPr>
      <w:sz w:val="24"/>
    </w:rPr>
  </w:style>
  <w:style w:type="paragraph" w:styleId="Titre5">
    <w:name w:val="heading 5"/>
    <w:basedOn w:val="Normal"/>
    <w:next w:val="Normal"/>
    <w:link w:val="Titre5Car"/>
    <w:uiPriority w:val="99"/>
    <w:qFormat/>
    <w:rsid w:val="003F6BA0"/>
    <w:pPr>
      <w:keepNext/>
      <w:spacing w:before="240"/>
      <w:ind w:left="540"/>
      <w:outlineLvl w:val="4"/>
    </w:pPr>
    <w:rPr>
      <w:b/>
      <w:bCs/>
      <w:color w:val="333399"/>
      <w:u w:val="single"/>
    </w:rPr>
  </w:style>
  <w:style w:type="paragraph" w:styleId="Titre6">
    <w:name w:val="heading 6"/>
    <w:basedOn w:val="Normal"/>
    <w:next w:val="Normal"/>
    <w:link w:val="Titre6Car"/>
    <w:uiPriority w:val="99"/>
    <w:qFormat/>
    <w:rsid w:val="00D06B19"/>
    <w:pPr>
      <w:keepNext/>
      <w:spacing w:before="240"/>
      <w:ind w:left="540"/>
      <w:outlineLvl w:val="5"/>
    </w:pPr>
    <w:rPr>
      <w:b/>
      <w:bCs/>
      <w:caps/>
      <w:sz w:val="24"/>
    </w:rPr>
  </w:style>
  <w:style w:type="paragraph" w:styleId="Titre7">
    <w:name w:val="heading 7"/>
    <w:basedOn w:val="Titre6"/>
    <w:next w:val="Normal"/>
    <w:link w:val="Titre7Car"/>
    <w:uiPriority w:val="99"/>
    <w:qFormat/>
    <w:rsid w:val="00D06B19"/>
    <w:pPr>
      <w:ind w:right="431"/>
      <w:outlineLvl w:val="6"/>
    </w:pPr>
    <w:rPr>
      <w:color w:val="FF6600"/>
      <w:szCs w:val="20"/>
    </w:rPr>
  </w:style>
  <w:style w:type="paragraph" w:styleId="Titre8">
    <w:name w:val="heading 8"/>
    <w:basedOn w:val="Normal"/>
    <w:next w:val="Normal"/>
    <w:link w:val="Titre8Car"/>
    <w:uiPriority w:val="99"/>
    <w:qFormat/>
    <w:rsid w:val="00D06B19"/>
    <w:pPr>
      <w:ind w:right="431"/>
      <w:outlineLvl w:val="7"/>
    </w:pPr>
    <w:rPr>
      <w:i/>
      <w:szCs w:val="20"/>
    </w:rPr>
  </w:style>
  <w:style w:type="paragraph" w:styleId="Titre9">
    <w:name w:val="heading 9"/>
    <w:basedOn w:val="Normal"/>
    <w:next w:val="Normal"/>
    <w:link w:val="Titre9Car"/>
    <w:uiPriority w:val="99"/>
    <w:qFormat/>
    <w:rsid w:val="00D06B19"/>
    <w:pPr>
      <w:ind w:right="431"/>
      <w:outlineLvl w:val="8"/>
    </w:pPr>
    <w:rPr>
      <w:b/>
      <w:bCs/>
      <w:iCs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lettre Car"/>
    <w:basedOn w:val="Policepardfaut"/>
    <w:link w:val="Titre1"/>
    <w:locked/>
    <w:rsid w:val="00CF7349"/>
    <w:rPr>
      <w:rFonts w:ascii="Trebuchet MS" w:hAnsi="Trebuchet MS" w:cs="Arial"/>
      <w:b/>
      <w:bCs/>
      <w:caps/>
      <w:color w:val="FFFFFF"/>
      <w:kern w:val="32"/>
      <w:sz w:val="32"/>
      <w:szCs w:val="32"/>
      <w:shd w:val="clear" w:color="auto" w:fill="000080"/>
    </w:rPr>
  </w:style>
  <w:style w:type="character" w:customStyle="1" w:styleId="Titre2Car">
    <w:name w:val="Titre 2 Car"/>
    <w:basedOn w:val="Policepardfaut"/>
    <w:link w:val="Titre2"/>
    <w:locked/>
    <w:rsid w:val="00CA67B3"/>
    <w:rPr>
      <w:rFonts w:ascii="Trebuchet MS" w:hAnsi="Trebuchet MS" w:cs="Arial"/>
      <w:b/>
      <w:bCs/>
      <w:iCs/>
      <w:color w:val="333399"/>
      <w:sz w:val="28"/>
      <w:szCs w:val="28"/>
    </w:rPr>
  </w:style>
  <w:style w:type="character" w:customStyle="1" w:styleId="Titre3Car">
    <w:name w:val="Titre 3 Car"/>
    <w:basedOn w:val="Policepardfaut"/>
    <w:link w:val="Titre3"/>
    <w:locked/>
    <w:rsid w:val="00CF7349"/>
    <w:rPr>
      <w:rFonts w:ascii="Trebuchet MS" w:hAnsi="Trebuchet MS" w:cs="Arial"/>
      <w:b/>
      <w:bCs/>
      <w:color w:val="808000"/>
      <w:sz w:val="26"/>
      <w:szCs w:val="26"/>
    </w:rPr>
  </w:style>
  <w:style w:type="character" w:customStyle="1" w:styleId="Titre4Car">
    <w:name w:val="Titre 4 Car"/>
    <w:basedOn w:val="Policepardfaut"/>
    <w:link w:val="Titre4"/>
    <w:locked/>
    <w:rsid w:val="00CF7349"/>
    <w:rPr>
      <w:rFonts w:ascii="Trebuchet MS" w:hAnsi="Trebuchet MS" w:cs="Arial"/>
      <w:b/>
      <w:bCs/>
      <w:color w:val="808000"/>
      <w:sz w:val="24"/>
      <w:szCs w:val="26"/>
    </w:rPr>
  </w:style>
  <w:style w:type="character" w:customStyle="1" w:styleId="Titre5Car">
    <w:name w:val="Titre 5 Car"/>
    <w:basedOn w:val="Policepardfaut"/>
    <w:link w:val="Titre5"/>
    <w:uiPriority w:val="99"/>
    <w:semiHidden/>
    <w:locked/>
    <w:rsid w:val="00CF7349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uiPriority w:val="99"/>
    <w:semiHidden/>
    <w:locked/>
    <w:rsid w:val="00CF7349"/>
    <w:rPr>
      <w:rFonts w:ascii="Calibri" w:hAnsi="Calibri" w:cs="Times New Roman"/>
      <w:b/>
      <w:bCs/>
    </w:rPr>
  </w:style>
  <w:style w:type="character" w:customStyle="1" w:styleId="Titre7Car">
    <w:name w:val="Titre 7 Car"/>
    <w:basedOn w:val="Policepardfaut"/>
    <w:link w:val="Titre7"/>
    <w:uiPriority w:val="99"/>
    <w:semiHidden/>
    <w:locked/>
    <w:rsid w:val="00CF7349"/>
    <w:rPr>
      <w:rFonts w:ascii="Calibri" w:hAnsi="Calibri" w:cs="Times New Roman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9"/>
    <w:semiHidden/>
    <w:locked/>
    <w:rsid w:val="00CF7349"/>
    <w:rPr>
      <w:rFonts w:ascii="Calibri" w:hAnsi="Calibri" w:cs="Times New Roman"/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9"/>
    <w:semiHidden/>
    <w:locked/>
    <w:rsid w:val="00CF7349"/>
    <w:rPr>
      <w:rFonts w:ascii="Cambria" w:hAnsi="Cambria" w:cs="Times New Roman"/>
    </w:rPr>
  </w:style>
  <w:style w:type="paragraph" w:styleId="En-tte">
    <w:name w:val="header"/>
    <w:basedOn w:val="Normal"/>
    <w:link w:val="En-tteCar"/>
    <w:uiPriority w:val="99"/>
    <w:rsid w:val="00AA4F19"/>
    <w:pPr>
      <w:tabs>
        <w:tab w:val="left" w:pos="466"/>
        <w:tab w:val="left" w:pos="826"/>
        <w:tab w:val="left" w:pos="1186"/>
      </w:tabs>
      <w:spacing w:before="40" w:after="0"/>
      <w:ind w:left="0"/>
    </w:pPr>
    <w:rPr>
      <w:sz w:val="18"/>
      <w:lang w:val="en-GB"/>
    </w:rPr>
  </w:style>
  <w:style w:type="character" w:customStyle="1" w:styleId="En-tteCar">
    <w:name w:val="En-tête Car"/>
    <w:basedOn w:val="Policepardfaut"/>
    <w:link w:val="En-tte"/>
    <w:uiPriority w:val="99"/>
    <w:locked/>
    <w:rsid w:val="00CF7349"/>
    <w:rPr>
      <w:rFonts w:ascii="Trebuchet MS" w:hAnsi="Trebuchet MS" w:cs="Times New Roman"/>
      <w:sz w:val="24"/>
      <w:szCs w:val="24"/>
    </w:rPr>
  </w:style>
  <w:style w:type="paragraph" w:customStyle="1" w:styleId="Reference">
    <w:name w:val="Reference"/>
    <w:basedOn w:val="Normal"/>
    <w:uiPriority w:val="99"/>
    <w:rsid w:val="001640E0"/>
    <w:pPr>
      <w:tabs>
        <w:tab w:val="left" w:pos="1418"/>
      </w:tabs>
      <w:ind w:left="1418" w:hanging="851"/>
    </w:pPr>
  </w:style>
  <w:style w:type="character" w:styleId="Lienhypertexte">
    <w:name w:val="Hyperlink"/>
    <w:basedOn w:val="Policepardfaut"/>
    <w:uiPriority w:val="99"/>
    <w:rsid w:val="00D06B19"/>
    <w:rPr>
      <w:rFonts w:cs="Times New Roman"/>
      <w:color w:val="001069"/>
      <w:u w:val="single"/>
    </w:rPr>
  </w:style>
  <w:style w:type="paragraph" w:styleId="TM1">
    <w:name w:val="toc 1"/>
    <w:basedOn w:val="Normal"/>
    <w:next w:val="Normal"/>
    <w:autoRedefine/>
    <w:uiPriority w:val="39"/>
    <w:rsid w:val="00D06B19"/>
    <w:pPr>
      <w:tabs>
        <w:tab w:val="right" w:leader="dot" w:pos="9356"/>
      </w:tabs>
      <w:spacing w:before="360"/>
      <w:ind w:left="0"/>
    </w:pPr>
    <w:rPr>
      <w:b/>
      <w:caps/>
      <w:noProof/>
    </w:rPr>
  </w:style>
  <w:style w:type="paragraph" w:styleId="TM2">
    <w:name w:val="toc 2"/>
    <w:basedOn w:val="Normal"/>
    <w:next w:val="Normal"/>
    <w:autoRedefine/>
    <w:uiPriority w:val="39"/>
    <w:rsid w:val="00D06B19"/>
    <w:pPr>
      <w:ind w:left="240"/>
    </w:pPr>
  </w:style>
  <w:style w:type="paragraph" w:styleId="TM3">
    <w:name w:val="toc 3"/>
    <w:basedOn w:val="Normal"/>
    <w:next w:val="Normal"/>
    <w:autoRedefine/>
    <w:uiPriority w:val="39"/>
    <w:rsid w:val="00D06B19"/>
    <w:pPr>
      <w:ind w:left="480"/>
    </w:pPr>
  </w:style>
  <w:style w:type="paragraph" w:styleId="TM4">
    <w:name w:val="toc 4"/>
    <w:basedOn w:val="Normal"/>
    <w:next w:val="Normal"/>
    <w:autoRedefine/>
    <w:uiPriority w:val="99"/>
    <w:semiHidden/>
    <w:rsid w:val="00D06B19"/>
    <w:pPr>
      <w:ind w:left="720"/>
    </w:pPr>
  </w:style>
  <w:style w:type="paragraph" w:styleId="TM5">
    <w:name w:val="toc 5"/>
    <w:basedOn w:val="Normal"/>
    <w:next w:val="Normal"/>
    <w:autoRedefine/>
    <w:uiPriority w:val="99"/>
    <w:semiHidden/>
    <w:rsid w:val="00D06B19"/>
    <w:pPr>
      <w:ind w:left="960"/>
    </w:pPr>
  </w:style>
  <w:style w:type="paragraph" w:customStyle="1" w:styleId="Tableau">
    <w:name w:val="Tableau"/>
    <w:basedOn w:val="Normal"/>
    <w:link w:val="TableauCar"/>
    <w:rsid w:val="00B9182A"/>
    <w:pPr>
      <w:spacing w:after="0"/>
      <w:ind w:left="0"/>
    </w:pPr>
    <w:rPr>
      <w:rFonts w:cs="Arial"/>
    </w:rPr>
  </w:style>
  <w:style w:type="character" w:customStyle="1" w:styleId="TableauCar">
    <w:name w:val="Tableau Car"/>
    <w:basedOn w:val="Policepardfaut"/>
    <w:link w:val="Tableau"/>
    <w:locked/>
    <w:rsid w:val="00B9182A"/>
    <w:rPr>
      <w:rFonts w:ascii="Trebuchet MS" w:hAnsi="Trebuchet MS" w:cs="Arial"/>
      <w:sz w:val="24"/>
      <w:szCs w:val="24"/>
      <w:lang w:val="fr-FR" w:eastAsia="fr-FR" w:bidi="ar-SA"/>
    </w:rPr>
  </w:style>
  <w:style w:type="paragraph" w:customStyle="1" w:styleId="Titre0A">
    <w:name w:val="Titre 0A"/>
    <w:basedOn w:val="Titre5"/>
    <w:uiPriority w:val="99"/>
    <w:rsid w:val="00D06B19"/>
    <w:pPr>
      <w:pBdr>
        <w:top w:val="single" w:sz="24" w:space="1" w:color="000080"/>
      </w:pBdr>
      <w:jc w:val="center"/>
    </w:pPr>
    <w:rPr>
      <w:color w:val="000080"/>
      <w:sz w:val="72"/>
      <w:u w:val="non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re0F">
    <w:name w:val="Titre 0F"/>
    <w:basedOn w:val="TM1"/>
    <w:uiPriority w:val="99"/>
    <w:rsid w:val="00D06B19"/>
    <w:pPr>
      <w:pBdr>
        <w:bottom w:val="single" w:sz="6" w:space="1" w:color="000080"/>
      </w:pBdr>
      <w:spacing w:before="480" w:after="240"/>
      <w:jc w:val="center"/>
    </w:pPr>
    <w:rPr>
      <w:bCs/>
      <w:color w:val="000080"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re0B">
    <w:name w:val="Titre 0B"/>
    <w:basedOn w:val="Titre5"/>
    <w:uiPriority w:val="99"/>
    <w:rsid w:val="00D06B19"/>
    <w:pPr>
      <w:pBdr>
        <w:bottom w:val="single" w:sz="24" w:space="1" w:color="000080"/>
      </w:pBdr>
      <w:jc w:val="center"/>
    </w:pPr>
    <w:rPr>
      <w:smallCaps/>
      <w:color w:val="000080"/>
      <w:sz w:val="60"/>
      <w:u w:val="non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Lienhypertextesuivivisit">
    <w:name w:val="FollowedHyperlink"/>
    <w:basedOn w:val="Policepardfaut"/>
    <w:uiPriority w:val="99"/>
    <w:rsid w:val="00D06B19"/>
    <w:rPr>
      <w:rFonts w:cs="Times New Roman"/>
      <w:color w:val="800080"/>
      <w:u w:val="single"/>
    </w:rPr>
  </w:style>
  <w:style w:type="paragraph" w:styleId="Pieddepage">
    <w:name w:val="footer"/>
    <w:basedOn w:val="Normal"/>
    <w:link w:val="PieddepageCar"/>
    <w:uiPriority w:val="99"/>
    <w:rsid w:val="00B9182A"/>
    <w:pPr>
      <w:pBdr>
        <w:top w:val="single" w:sz="6" w:space="2" w:color="000080"/>
      </w:pBdr>
      <w:tabs>
        <w:tab w:val="right" w:pos="9354"/>
      </w:tabs>
      <w:ind w:left="0"/>
    </w:pPr>
    <w:rPr>
      <w:sz w:val="14"/>
    </w:rPr>
  </w:style>
  <w:style w:type="character" w:customStyle="1" w:styleId="PieddepageCar">
    <w:name w:val="Pied de page Car"/>
    <w:basedOn w:val="Policepardfaut"/>
    <w:link w:val="Pieddepage"/>
    <w:uiPriority w:val="99"/>
    <w:locked/>
    <w:rsid w:val="00CF7349"/>
    <w:rPr>
      <w:rFonts w:ascii="Trebuchet MS" w:hAnsi="Trebuchet MS" w:cs="Times New Roman"/>
      <w:sz w:val="24"/>
      <w:szCs w:val="24"/>
    </w:rPr>
  </w:style>
  <w:style w:type="paragraph" w:customStyle="1" w:styleId="TableauTitre">
    <w:name w:val="Tableau_Titre"/>
    <w:basedOn w:val="Normal"/>
    <w:rsid w:val="00B9182A"/>
    <w:pPr>
      <w:spacing w:after="0"/>
      <w:ind w:left="170"/>
    </w:pPr>
    <w:rPr>
      <w:rFonts w:cs="Arial"/>
      <w:b/>
      <w:bCs/>
      <w:color w:val="FFFFFF"/>
    </w:rPr>
  </w:style>
  <w:style w:type="paragraph" w:customStyle="1" w:styleId="Titre0C">
    <w:name w:val="Titre 0C"/>
    <w:basedOn w:val="Normal"/>
    <w:uiPriority w:val="99"/>
    <w:rsid w:val="0024689E"/>
    <w:pPr>
      <w:spacing w:before="120" w:after="180"/>
      <w:ind w:left="0"/>
      <w:jc w:val="center"/>
    </w:pPr>
    <w:rPr>
      <w:b/>
      <w:bCs/>
      <w:sz w:val="32"/>
      <w:u w:val="single"/>
    </w:rPr>
  </w:style>
  <w:style w:type="paragraph" w:customStyle="1" w:styleId="Titre0D">
    <w:name w:val="Titre 0D"/>
    <w:basedOn w:val="Normal"/>
    <w:uiPriority w:val="99"/>
    <w:rsid w:val="0024689E"/>
    <w:pPr>
      <w:spacing w:before="180"/>
      <w:ind w:left="0"/>
      <w:jc w:val="center"/>
    </w:pPr>
    <w:rPr>
      <w:sz w:val="32"/>
      <w:u w:val="single"/>
    </w:rPr>
  </w:style>
  <w:style w:type="paragraph" w:customStyle="1" w:styleId="TableauGC">
    <w:name w:val="Tableau_GC"/>
    <w:basedOn w:val="Tableau"/>
    <w:rsid w:val="0024689E"/>
    <w:pPr>
      <w:jc w:val="center"/>
    </w:pPr>
    <w:rPr>
      <w:b/>
      <w:bCs/>
      <w:sz w:val="20"/>
    </w:rPr>
  </w:style>
  <w:style w:type="paragraph" w:customStyle="1" w:styleId="TableauC">
    <w:name w:val="Tableau_C"/>
    <w:basedOn w:val="Tableau"/>
    <w:rsid w:val="000A2985"/>
    <w:pPr>
      <w:jc w:val="center"/>
    </w:pPr>
    <w:rPr>
      <w:sz w:val="20"/>
    </w:rPr>
  </w:style>
  <w:style w:type="paragraph" w:customStyle="1" w:styleId="TableauNote">
    <w:name w:val="Tableau_Note"/>
    <w:basedOn w:val="Tableau"/>
    <w:link w:val="TableauNoteCar"/>
    <w:uiPriority w:val="99"/>
    <w:rsid w:val="000A2985"/>
    <w:rPr>
      <w:sz w:val="16"/>
    </w:rPr>
  </w:style>
  <w:style w:type="character" w:customStyle="1" w:styleId="TableauNoteCar">
    <w:name w:val="Tableau_Note Car"/>
    <w:basedOn w:val="TableauCar"/>
    <w:link w:val="TableauNote"/>
    <w:uiPriority w:val="99"/>
    <w:locked/>
    <w:rsid w:val="00B9182A"/>
    <w:rPr>
      <w:rFonts w:ascii="Trebuchet MS" w:hAnsi="Trebuchet MS" w:cs="Arial"/>
      <w:sz w:val="24"/>
      <w:szCs w:val="24"/>
      <w:lang w:val="fr-FR" w:eastAsia="fr-FR" w:bidi="ar-SA"/>
    </w:rPr>
  </w:style>
  <w:style w:type="paragraph" w:customStyle="1" w:styleId="TableauNoteGras">
    <w:name w:val="Tableau_Note_Gras"/>
    <w:basedOn w:val="TableauNote"/>
    <w:link w:val="TableauNoteGrasCar"/>
    <w:uiPriority w:val="99"/>
    <w:rsid w:val="00B9182A"/>
    <w:rPr>
      <w:b/>
      <w:bCs/>
    </w:rPr>
  </w:style>
  <w:style w:type="character" w:customStyle="1" w:styleId="TableauNoteGrasCar">
    <w:name w:val="Tableau_Note_Gras Car"/>
    <w:basedOn w:val="TableauNoteCar"/>
    <w:link w:val="TableauNoteGras"/>
    <w:uiPriority w:val="99"/>
    <w:locked/>
    <w:rsid w:val="00B9182A"/>
    <w:rPr>
      <w:rFonts w:ascii="Trebuchet MS" w:hAnsi="Trebuchet MS" w:cs="Arial"/>
      <w:b/>
      <w:bCs/>
      <w:sz w:val="24"/>
      <w:szCs w:val="24"/>
      <w:lang w:val="fr-FR" w:eastAsia="fr-FR" w:bidi="ar-SA"/>
    </w:rPr>
  </w:style>
  <w:style w:type="paragraph" w:customStyle="1" w:styleId="Logo">
    <w:name w:val="Logo"/>
    <w:basedOn w:val="Normal"/>
    <w:uiPriority w:val="99"/>
    <w:rsid w:val="00F61A8C"/>
    <w:pPr>
      <w:jc w:val="center"/>
    </w:pPr>
  </w:style>
  <w:style w:type="paragraph" w:customStyle="1" w:styleId="Titre0E">
    <w:name w:val="Titre 0E"/>
    <w:basedOn w:val="Normal"/>
    <w:uiPriority w:val="99"/>
    <w:rsid w:val="00E85F86"/>
    <w:pPr>
      <w:tabs>
        <w:tab w:val="center" w:pos="4860"/>
      </w:tabs>
      <w:spacing w:before="40" w:after="40"/>
      <w:ind w:left="0"/>
    </w:pPr>
    <w:rPr>
      <w:b/>
      <w:bCs/>
      <w:color w:val="000080"/>
      <w:sz w:val="24"/>
      <w:u w:val="single"/>
    </w:rPr>
  </w:style>
  <w:style w:type="paragraph" w:customStyle="1" w:styleId="Note">
    <w:name w:val="Note"/>
    <w:basedOn w:val="Normal"/>
    <w:uiPriority w:val="99"/>
    <w:rsid w:val="00B34EDD"/>
    <w:pPr>
      <w:numPr>
        <w:numId w:val="2"/>
      </w:numPr>
    </w:pPr>
  </w:style>
  <w:style w:type="paragraph" w:styleId="Textedebulles">
    <w:name w:val="Balloon Text"/>
    <w:basedOn w:val="Normal"/>
    <w:link w:val="TextedebullesCar"/>
    <w:uiPriority w:val="99"/>
    <w:semiHidden/>
    <w:rsid w:val="00C12D5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CF7349"/>
    <w:rPr>
      <w:rFonts w:cs="Times New Roman"/>
      <w:sz w:val="2"/>
    </w:rPr>
  </w:style>
  <w:style w:type="paragraph" w:styleId="Notedebasdepage">
    <w:name w:val="footnote text"/>
    <w:basedOn w:val="Normal"/>
    <w:link w:val="NotedebasdepageCar"/>
    <w:rsid w:val="009B4268"/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locked/>
    <w:rsid w:val="009B4268"/>
    <w:rPr>
      <w:rFonts w:ascii="Trebuchet MS" w:hAnsi="Trebuchet MS" w:cs="Times New Roman"/>
      <w:sz w:val="18"/>
    </w:rPr>
  </w:style>
  <w:style w:type="character" w:styleId="Appelnotedebasdep">
    <w:name w:val="footnote reference"/>
    <w:basedOn w:val="Policepardfaut"/>
    <w:rsid w:val="00A90101"/>
    <w:rPr>
      <w:rFonts w:cs="Times New Roman"/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0C0424"/>
    <w:rPr>
      <w:rFonts w:cs="Times New Roman"/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rsid w:val="000C0424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locked/>
    <w:rsid w:val="00CF7349"/>
    <w:rPr>
      <w:rFonts w:ascii="Trebuchet MS" w:hAnsi="Trebuchet MS" w:cs="Times New Roman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rsid w:val="000C042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locked/>
    <w:rsid w:val="00CF7349"/>
    <w:rPr>
      <w:rFonts w:ascii="Trebuchet MS" w:hAnsi="Trebuchet MS" w:cs="Times New Roman"/>
      <w:b/>
      <w:bCs/>
      <w:sz w:val="20"/>
      <w:szCs w:val="20"/>
    </w:rPr>
  </w:style>
  <w:style w:type="character" w:customStyle="1" w:styleId="P-Bullet02Car">
    <w:name w:val="P-Bullet02 Car"/>
    <w:basedOn w:val="Policepardfaut"/>
    <w:link w:val="P-Bullet02"/>
    <w:uiPriority w:val="99"/>
    <w:locked/>
    <w:rsid w:val="00A47979"/>
    <w:rPr>
      <w:rFonts w:ascii="Trebuchet MS" w:hAnsi="Trebuchet MS"/>
      <w:sz w:val="21"/>
      <w:szCs w:val="21"/>
    </w:rPr>
  </w:style>
  <w:style w:type="paragraph" w:customStyle="1" w:styleId="P-Bullet02">
    <w:name w:val="P-Bullet02"/>
    <w:basedOn w:val="Normal"/>
    <w:link w:val="P-Bullet02Car"/>
    <w:uiPriority w:val="99"/>
    <w:rsid w:val="00A47979"/>
    <w:pPr>
      <w:numPr>
        <w:numId w:val="5"/>
      </w:numPr>
      <w:tabs>
        <w:tab w:val="left" w:pos="1588"/>
      </w:tabs>
      <w:spacing w:after="0"/>
      <w:ind w:left="720"/>
    </w:pPr>
    <w:rPr>
      <w:szCs w:val="21"/>
    </w:rPr>
  </w:style>
  <w:style w:type="paragraph" w:customStyle="1" w:styleId="P-Bullet01">
    <w:name w:val="P-Bullet01"/>
    <w:basedOn w:val="Normal"/>
    <w:link w:val="P-Bullet01Car"/>
    <w:qFormat/>
    <w:rsid w:val="00C73498"/>
    <w:pPr>
      <w:numPr>
        <w:numId w:val="3"/>
      </w:numPr>
      <w:tabs>
        <w:tab w:val="left" w:pos="1247"/>
      </w:tabs>
      <w:spacing w:after="0"/>
    </w:pPr>
    <w:rPr>
      <w:szCs w:val="21"/>
    </w:rPr>
  </w:style>
  <w:style w:type="character" w:customStyle="1" w:styleId="P-Bullet01Car">
    <w:name w:val="P-Bullet01 Car"/>
    <w:basedOn w:val="Policepardfaut"/>
    <w:link w:val="P-Bullet01"/>
    <w:locked/>
    <w:rsid w:val="00C73498"/>
    <w:rPr>
      <w:rFonts w:ascii="Trebuchet MS" w:hAnsi="Trebuchet MS"/>
      <w:sz w:val="21"/>
      <w:szCs w:val="21"/>
    </w:rPr>
  </w:style>
  <w:style w:type="character" w:customStyle="1" w:styleId="CarI">
    <w:name w:val="Car_I"/>
    <w:basedOn w:val="Policepardfaut"/>
    <w:uiPriority w:val="99"/>
    <w:rsid w:val="005145F3"/>
    <w:rPr>
      <w:rFonts w:cs="Times New Roman"/>
      <w:i/>
    </w:rPr>
  </w:style>
  <w:style w:type="character" w:customStyle="1" w:styleId="CarGS">
    <w:name w:val="Car_GS"/>
    <w:basedOn w:val="Policepardfaut"/>
    <w:qFormat/>
    <w:rsid w:val="005145F3"/>
    <w:rPr>
      <w:rFonts w:cs="Times New Roman"/>
      <w:b/>
      <w:noProof/>
      <w:color w:val="002060"/>
      <w:u w:val="single"/>
    </w:rPr>
  </w:style>
  <w:style w:type="paragraph" w:customStyle="1" w:styleId="P-Indent01">
    <w:name w:val="P-Indent01"/>
    <w:basedOn w:val="Normal"/>
    <w:link w:val="P-Indent01Car"/>
    <w:qFormat/>
    <w:rsid w:val="005145F3"/>
    <w:pPr>
      <w:spacing w:after="0"/>
      <w:ind w:left="1247"/>
    </w:pPr>
    <w:rPr>
      <w:szCs w:val="21"/>
    </w:rPr>
  </w:style>
  <w:style w:type="character" w:customStyle="1" w:styleId="P-Indent01Car">
    <w:name w:val="P-Indent01 Car"/>
    <w:basedOn w:val="Policepardfaut"/>
    <w:link w:val="P-Indent01"/>
    <w:locked/>
    <w:rsid w:val="005145F3"/>
    <w:rPr>
      <w:rFonts w:ascii="Trebuchet MS" w:hAnsi="Trebuchet MS" w:cs="Times New Roman"/>
      <w:sz w:val="21"/>
      <w:szCs w:val="21"/>
    </w:rPr>
  </w:style>
  <w:style w:type="paragraph" w:customStyle="1" w:styleId="P-Bullet03">
    <w:name w:val="P-Bullet03"/>
    <w:basedOn w:val="Normal"/>
    <w:uiPriority w:val="99"/>
    <w:rsid w:val="005145F3"/>
    <w:pPr>
      <w:numPr>
        <w:numId w:val="4"/>
      </w:numPr>
      <w:tabs>
        <w:tab w:val="left" w:pos="1928"/>
      </w:tabs>
      <w:spacing w:before="0" w:after="0"/>
    </w:pPr>
    <w:rPr>
      <w:szCs w:val="21"/>
    </w:rPr>
  </w:style>
  <w:style w:type="paragraph" w:customStyle="1" w:styleId="P-Indent02">
    <w:name w:val="P-Indent02"/>
    <w:basedOn w:val="P-Indent01"/>
    <w:uiPriority w:val="99"/>
    <w:rsid w:val="005145F3"/>
    <w:pPr>
      <w:ind w:left="1588"/>
    </w:pPr>
    <w:rPr>
      <w:szCs w:val="20"/>
    </w:rPr>
  </w:style>
  <w:style w:type="character" w:customStyle="1" w:styleId="CarG">
    <w:name w:val="Car_G"/>
    <w:basedOn w:val="Policepardfaut"/>
    <w:uiPriority w:val="99"/>
    <w:rsid w:val="005145F3"/>
    <w:rPr>
      <w:rFonts w:cs="Times New Roman"/>
      <w:b/>
      <w:color w:val="000066"/>
      <w:lang w:val="fr-FR"/>
    </w:rPr>
  </w:style>
  <w:style w:type="paragraph" w:customStyle="1" w:styleId="TaTitre">
    <w:name w:val="Ta_Titre"/>
    <w:basedOn w:val="TableauGC"/>
    <w:uiPriority w:val="99"/>
    <w:rsid w:val="005145F3"/>
    <w:rPr>
      <w:color w:val="FFFFFF"/>
      <w:sz w:val="18"/>
      <w:szCs w:val="18"/>
    </w:rPr>
  </w:style>
  <w:style w:type="paragraph" w:customStyle="1" w:styleId="TaGauche">
    <w:name w:val="Ta_Gauche"/>
    <w:basedOn w:val="Tableau"/>
    <w:uiPriority w:val="99"/>
    <w:rsid w:val="005145F3"/>
    <w:rPr>
      <w:sz w:val="18"/>
      <w:szCs w:val="18"/>
    </w:rPr>
  </w:style>
  <w:style w:type="paragraph" w:customStyle="1" w:styleId="TaCentre">
    <w:name w:val="Ta_Centre"/>
    <w:basedOn w:val="TaGauche"/>
    <w:uiPriority w:val="99"/>
    <w:rsid w:val="005145F3"/>
    <w:pPr>
      <w:jc w:val="center"/>
    </w:pPr>
  </w:style>
  <w:style w:type="character" w:customStyle="1" w:styleId="CarS">
    <w:name w:val="Car_S"/>
    <w:uiPriority w:val="99"/>
    <w:rsid w:val="005145F3"/>
    <w:rPr>
      <w:color w:val="002060"/>
      <w:u w:val="single"/>
    </w:rPr>
  </w:style>
  <w:style w:type="paragraph" w:styleId="Explorateurdedocuments">
    <w:name w:val="Document Map"/>
    <w:basedOn w:val="Normal"/>
    <w:link w:val="ExplorateurdedocumentsCar"/>
    <w:uiPriority w:val="99"/>
    <w:semiHidden/>
    <w:rsid w:val="00CB6DA0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locked/>
    <w:rsid w:val="00CF7349"/>
    <w:rPr>
      <w:rFonts w:cs="Times New Roman"/>
      <w:sz w:val="2"/>
    </w:rPr>
  </w:style>
  <w:style w:type="table" w:styleId="Grilledutableau">
    <w:name w:val="Table Grid"/>
    <w:basedOn w:val="TableauNormal"/>
    <w:uiPriority w:val="99"/>
    <w:rsid w:val="007B753D"/>
    <w:rPr>
      <w:rFonts w:ascii="Tms Rmn" w:hAnsi="Tms Rm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p-headline-item">
    <w:name w:val="pp-headline-item"/>
    <w:basedOn w:val="Policepardfaut"/>
    <w:rsid w:val="00C40687"/>
  </w:style>
  <w:style w:type="paragraph" w:styleId="Paragraphedeliste">
    <w:name w:val="List Paragraph"/>
    <w:basedOn w:val="Normal"/>
    <w:uiPriority w:val="34"/>
    <w:qFormat/>
    <w:rsid w:val="00035052"/>
    <w:pPr>
      <w:ind w:left="720"/>
      <w:contextualSpacing/>
    </w:pPr>
  </w:style>
  <w:style w:type="paragraph" w:customStyle="1" w:styleId="CVComp">
    <w:name w:val="CV_Comp"/>
    <w:basedOn w:val="Normal"/>
    <w:qFormat/>
    <w:rsid w:val="002028C4"/>
    <w:pPr>
      <w:spacing w:before="0" w:after="0"/>
      <w:ind w:left="0"/>
    </w:pPr>
    <w:rPr>
      <w:rFonts w:ascii="Calibri" w:hAnsi="Calibri"/>
      <w:bCs/>
      <w:color w:val="000000"/>
      <w:sz w:val="22"/>
      <w:szCs w:val="20"/>
    </w:rPr>
  </w:style>
  <w:style w:type="paragraph" w:customStyle="1" w:styleId="CVCompT1">
    <w:name w:val="CV_Comp_T1"/>
    <w:basedOn w:val="Normal"/>
    <w:rsid w:val="002028C4"/>
    <w:pPr>
      <w:tabs>
        <w:tab w:val="num" w:pos="340"/>
      </w:tabs>
      <w:spacing w:before="0" w:after="0"/>
      <w:ind w:left="340" w:hanging="340"/>
    </w:pPr>
    <w:rPr>
      <w:bCs/>
      <w:color w:val="003366"/>
      <w:sz w:val="20"/>
      <w:szCs w:val="20"/>
    </w:rPr>
  </w:style>
  <w:style w:type="paragraph" w:customStyle="1" w:styleId="CVFormationDivers">
    <w:name w:val="CV_Formation_Divers"/>
    <w:basedOn w:val="Normal"/>
    <w:rsid w:val="002028C4"/>
    <w:pPr>
      <w:spacing w:before="0" w:after="0"/>
      <w:ind w:left="794"/>
    </w:pPr>
    <w:rPr>
      <w:iCs/>
      <w:sz w:val="20"/>
      <w:szCs w:val="20"/>
    </w:rPr>
  </w:style>
  <w:style w:type="paragraph" w:customStyle="1" w:styleId="CVTitreSecteur03">
    <w:name w:val="CV_Titre_Secteur_03"/>
    <w:basedOn w:val="Normal"/>
    <w:rsid w:val="002028C4"/>
    <w:pPr>
      <w:spacing w:before="0" w:after="0"/>
      <w:ind w:left="0"/>
      <w:jc w:val="right"/>
    </w:pPr>
    <w:rPr>
      <w:rFonts w:ascii="Calibri" w:eastAsia="Calibri" w:hAnsi="Calibri"/>
      <w:b/>
      <w:color w:val="C00000"/>
      <w:sz w:val="22"/>
      <w:szCs w:val="22"/>
      <w:lang w:eastAsia="en-US"/>
    </w:rPr>
  </w:style>
  <w:style w:type="paragraph" w:customStyle="1" w:styleId="CVEspace">
    <w:name w:val="CV_Espace"/>
    <w:basedOn w:val="Normal"/>
    <w:rsid w:val="002028C4"/>
    <w:pPr>
      <w:spacing w:before="0" w:after="0"/>
      <w:ind w:left="0"/>
    </w:pPr>
    <w:rPr>
      <w:rFonts w:ascii="Calibri" w:eastAsia="Calibri" w:hAnsi="Calibri"/>
      <w:sz w:val="2"/>
      <w:szCs w:val="22"/>
      <w:lang w:eastAsia="en-US"/>
    </w:rPr>
  </w:style>
  <w:style w:type="paragraph" w:customStyle="1" w:styleId="CVTitreSecteur01">
    <w:name w:val="CV_Titre_Secteur_01"/>
    <w:basedOn w:val="Normal"/>
    <w:rsid w:val="002028C4"/>
    <w:pPr>
      <w:spacing w:before="0" w:after="0" w:line="276" w:lineRule="auto"/>
      <w:ind w:left="0"/>
      <w:jc w:val="right"/>
    </w:pPr>
    <w:rPr>
      <w:rFonts w:ascii="Calibri" w:eastAsia="Calibri" w:hAnsi="Calibri"/>
      <w:color w:val="C00000"/>
      <w:spacing w:val="40"/>
      <w:sz w:val="36"/>
      <w:szCs w:val="22"/>
      <w:lang w:eastAsia="en-US"/>
    </w:rPr>
  </w:style>
  <w:style w:type="paragraph" w:customStyle="1" w:styleId="CVCompMission">
    <w:name w:val="CV_Comp_Mission"/>
    <w:basedOn w:val="Normal"/>
    <w:rsid w:val="002028C4"/>
    <w:pPr>
      <w:framePr w:hSpace="141" w:wrap="around" w:vAnchor="text" w:hAnchor="text" w:y="1"/>
      <w:spacing w:before="0" w:after="0"/>
      <w:ind w:left="0"/>
      <w:suppressOverlap/>
    </w:pPr>
    <w:rPr>
      <w:rFonts w:ascii="Calibri" w:eastAsia="Calibri" w:hAnsi="Calibri" w:cs="Arial"/>
      <w:i/>
      <w:sz w:val="22"/>
      <w:szCs w:val="22"/>
      <w:lang w:eastAsia="en-US"/>
    </w:rPr>
  </w:style>
  <w:style w:type="paragraph" w:customStyle="1" w:styleId="CVTitreSecteur02">
    <w:name w:val="CV_Titre_Secteur_02"/>
    <w:basedOn w:val="Normal"/>
    <w:rsid w:val="002028C4"/>
    <w:pPr>
      <w:framePr w:hSpace="141" w:wrap="around" w:vAnchor="text" w:hAnchor="text" w:y="1"/>
      <w:spacing w:before="0" w:after="0" w:line="276" w:lineRule="auto"/>
      <w:ind w:left="0"/>
      <w:suppressOverlap/>
    </w:pPr>
    <w:rPr>
      <w:rFonts w:ascii="Calibri" w:eastAsia="Calibri" w:hAnsi="Calibri" w:cs="Arial"/>
      <w:b/>
      <w:color w:val="984806"/>
      <w:sz w:val="22"/>
      <w:szCs w:val="22"/>
      <w:lang w:eastAsia="en-US"/>
    </w:rPr>
  </w:style>
  <w:style w:type="character" w:customStyle="1" w:styleId="apple-converted-space">
    <w:name w:val="apple-converted-space"/>
    <w:basedOn w:val="Policepardfaut"/>
    <w:rsid w:val="00F96240"/>
  </w:style>
  <w:style w:type="paragraph" w:styleId="Lgende">
    <w:name w:val="caption"/>
    <w:basedOn w:val="Normal"/>
    <w:next w:val="Normal"/>
    <w:uiPriority w:val="35"/>
    <w:unhideWhenUsed/>
    <w:qFormat/>
    <w:locked/>
    <w:rsid w:val="00920A57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Rvision">
    <w:name w:val="Revision"/>
    <w:hidden/>
    <w:uiPriority w:val="99"/>
    <w:semiHidden/>
    <w:rsid w:val="0023490C"/>
    <w:rPr>
      <w:rFonts w:ascii="Trebuchet MS" w:hAnsi="Trebuchet MS"/>
      <w:sz w:val="21"/>
      <w:szCs w:val="24"/>
    </w:rPr>
  </w:style>
  <w:style w:type="paragraph" w:customStyle="1" w:styleId="enum1">
    <w:name w:val="enum1"/>
    <w:basedOn w:val="Normal"/>
    <w:rsid w:val="0000103D"/>
    <w:pPr>
      <w:keepLines/>
      <w:numPr>
        <w:numId w:val="7"/>
      </w:numPr>
      <w:spacing w:before="0" w:after="120"/>
    </w:pPr>
    <w:rPr>
      <w:rFonts w:ascii="Times New Roman" w:hAnsi="Times New Roman"/>
      <w:sz w:val="22"/>
      <w:szCs w:val="22"/>
    </w:rPr>
  </w:style>
  <w:style w:type="paragraph" w:customStyle="1" w:styleId="Rubrique">
    <w:name w:val="Rubrique"/>
    <w:basedOn w:val="Normal"/>
    <w:next w:val="Normal"/>
    <w:rsid w:val="0000103D"/>
    <w:pPr>
      <w:keepNext/>
      <w:keepLines/>
      <w:spacing w:before="120" w:after="120" w:line="240" w:lineRule="atLeast"/>
      <w:ind w:left="0"/>
    </w:pPr>
    <w:rPr>
      <w:rFonts w:ascii="Times New Roman" w:hAnsi="Times New Roman"/>
      <w:b/>
      <w:bCs/>
      <w:sz w:val="22"/>
      <w:szCs w:val="22"/>
    </w:rPr>
  </w:style>
  <w:style w:type="paragraph" w:customStyle="1" w:styleId="StylePuce2">
    <w:name w:val="StylePuce2"/>
    <w:basedOn w:val="Normal"/>
    <w:link w:val="StylePuce2Car"/>
    <w:rsid w:val="006811BE"/>
    <w:pPr>
      <w:numPr>
        <w:numId w:val="8"/>
      </w:numPr>
      <w:spacing w:before="0" w:after="120"/>
    </w:pPr>
    <w:rPr>
      <w:szCs w:val="21"/>
    </w:rPr>
  </w:style>
  <w:style w:type="character" w:customStyle="1" w:styleId="StylePuce2Car">
    <w:name w:val="StylePuce2 Car"/>
    <w:link w:val="StylePuce2"/>
    <w:rsid w:val="006811BE"/>
    <w:rPr>
      <w:rFonts w:ascii="Trebuchet MS" w:hAnsi="Trebuchet MS"/>
      <w:sz w:val="21"/>
      <w:szCs w:val="21"/>
    </w:rPr>
  </w:style>
  <w:style w:type="paragraph" w:customStyle="1" w:styleId="Default">
    <w:name w:val="Default"/>
    <w:rsid w:val="006811BE"/>
    <w:pPr>
      <w:autoSpaceDE w:val="0"/>
      <w:autoSpaceDN w:val="0"/>
      <w:adjustRightInd w:val="0"/>
    </w:pPr>
    <w:rPr>
      <w:rFonts w:ascii="Georgia" w:hAnsi="Georgia" w:cs="Georgia"/>
      <w:color w:val="000000"/>
      <w:sz w:val="24"/>
      <w:szCs w:val="24"/>
    </w:rPr>
  </w:style>
  <w:style w:type="character" w:customStyle="1" w:styleId="fbulletlist1">
    <w:name w:val="f_bulletlist1"/>
    <w:basedOn w:val="Policepardfaut"/>
    <w:rsid w:val="002A4D36"/>
  </w:style>
  <w:style w:type="character" w:customStyle="1" w:styleId="fbodytext">
    <w:name w:val="f_bodytext"/>
    <w:basedOn w:val="Policepardfaut"/>
    <w:rsid w:val="009B1FBC"/>
  </w:style>
  <w:style w:type="paragraph" w:customStyle="1" w:styleId="pbodytext">
    <w:name w:val="p_bodytext"/>
    <w:basedOn w:val="Normal"/>
    <w:rsid w:val="009B1FBC"/>
    <w:pPr>
      <w:spacing w:before="100" w:beforeAutospacing="1" w:after="100" w:afterAutospacing="1"/>
      <w:ind w:left="0"/>
    </w:pPr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locked/>
    <w:rsid w:val="00A0449E"/>
    <w:pPr>
      <w:spacing w:before="100" w:beforeAutospacing="1" w:after="100" w:afterAutospacing="1"/>
      <w:ind w:left="0"/>
    </w:pPr>
    <w:rPr>
      <w:rFonts w:ascii="Times New Roman" w:hAnsi="Times New Roman"/>
      <w:sz w:val="24"/>
    </w:rPr>
  </w:style>
  <w:style w:type="character" w:customStyle="1" w:styleId="fbodytexttable">
    <w:name w:val="f_bodytexttable"/>
    <w:basedOn w:val="Policepardfaut"/>
    <w:rsid w:val="00A044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7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30603">
          <w:marLeft w:val="405"/>
          <w:marRight w:val="0"/>
          <w:marTop w:val="3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4408">
          <w:marLeft w:val="405"/>
          <w:marRight w:val="0"/>
          <w:marTop w:val="3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6037">
          <w:marLeft w:val="405"/>
          <w:marRight w:val="0"/>
          <w:marTop w:val="3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8532">
          <w:marLeft w:val="405"/>
          <w:marRight w:val="0"/>
          <w:marTop w:val="3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3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67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09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umlchannel.com/fr/enterprise-architect" TargetMode="External"/><Relationship Id="rId117" Type="http://schemas.openxmlformats.org/officeDocument/2006/relationships/image" Target="media/image90.png"/><Relationship Id="rId21" Type="http://schemas.openxmlformats.org/officeDocument/2006/relationships/hyperlink" Target="http://www.sparxsystems.com/enterprise_architect_user_guide/13.5/index/index.html" TargetMode="External"/><Relationship Id="rId42" Type="http://schemas.openxmlformats.org/officeDocument/2006/relationships/hyperlink" Target="http://www.sparxsystems.com/enterprise_architect_user_guide/12.0/projects_and_teams/pkgcontrol.html" TargetMode="External"/><Relationship Id="rId47" Type="http://schemas.openxmlformats.org/officeDocument/2006/relationships/image" Target="media/image28.png"/><Relationship Id="rId63" Type="http://schemas.openxmlformats.org/officeDocument/2006/relationships/image" Target="media/image40.png"/><Relationship Id="rId68" Type="http://schemas.openxmlformats.org/officeDocument/2006/relationships/image" Target="media/image44.png"/><Relationship Id="rId84" Type="http://schemas.openxmlformats.org/officeDocument/2006/relationships/image" Target="media/image60.png"/><Relationship Id="rId89" Type="http://schemas.openxmlformats.org/officeDocument/2006/relationships/image" Target="media/image65.png"/><Relationship Id="rId112" Type="http://schemas.openxmlformats.org/officeDocument/2006/relationships/image" Target="media/image85.png"/><Relationship Id="rId133" Type="http://schemas.openxmlformats.org/officeDocument/2006/relationships/image" Target="media/image103.png"/><Relationship Id="rId138" Type="http://schemas.openxmlformats.org/officeDocument/2006/relationships/image" Target="media/image108.png"/><Relationship Id="rId154" Type="http://schemas.openxmlformats.org/officeDocument/2006/relationships/image" Target="media/image124.png"/><Relationship Id="rId159" Type="http://schemas.openxmlformats.org/officeDocument/2006/relationships/image" Target="media/image129.png"/><Relationship Id="rId175" Type="http://schemas.openxmlformats.org/officeDocument/2006/relationships/image" Target="media/image142.png"/><Relationship Id="rId170" Type="http://schemas.openxmlformats.org/officeDocument/2006/relationships/hyperlink" Target="http://en.wikipedia.org/wiki/Domain_model&#160;" TargetMode="External"/><Relationship Id="rId16" Type="http://schemas.openxmlformats.org/officeDocument/2006/relationships/image" Target="media/image6.png"/><Relationship Id="rId107" Type="http://schemas.openxmlformats.org/officeDocument/2006/relationships/image" Target="media/image81.png"/><Relationship Id="rId11" Type="http://schemas.openxmlformats.org/officeDocument/2006/relationships/image" Target="media/image3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53" Type="http://schemas.openxmlformats.org/officeDocument/2006/relationships/image" Target="media/image33.png"/><Relationship Id="rId58" Type="http://schemas.openxmlformats.org/officeDocument/2006/relationships/hyperlink" Target="http://www.sparxsystems.com/enterprise_architect_user_guide/9.0/reporting/rtftemplatesdialog.html" TargetMode="External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102" Type="http://schemas.openxmlformats.org/officeDocument/2006/relationships/image" Target="media/image76.png"/><Relationship Id="rId123" Type="http://schemas.openxmlformats.org/officeDocument/2006/relationships/image" Target="media/image93.png"/><Relationship Id="rId128" Type="http://schemas.openxmlformats.org/officeDocument/2006/relationships/image" Target="media/image98.png"/><Relationship Id="rId144" Type="http://schemas.openxmlformats.org/officeDocument/2006/relationships/image" Target="media/image114.png"/><Relationship Id="rId149" Type="http://schemas.openxmlformats.org/officeDocument/2006/relationships/image" Target="media/image119.png"/><Relationship Id="rId5" Type="http://schemas.openxmlformats.org/officeDocument/2006/relationships/settings" Target="settings.xml"/><Relationship Id="rId90" Type="http://schemas.openxmlformats.org/officeDocument/2006/relationships/image" Target="media/image66.png"/><Relationship Id="rId95" Type="http://schemas.openxmlformats.org/officeDocument/2006/relationships/image" Target="media/image71.png"/><Relationship Id="rId160" Type="http://schemas.openxmlformats.org/officeDocument/2006/relationships/image" Target="media/image130.png"/><Relationship Id="rId165" Type="http://schemas.openxmlformats.org/officeDocument/2006/relationships/image" Target="media/image134.png"/><Relationship Id="rId181" Type="http://schemas.openxmlformats.org/officeDocument/2006/relationships/hyperlink" Target="http://www.sparxsystems.com.au/products/3rdparty.html" TargetMode="External"/><Relationship Id="rId186" Type="http://schemas.openxmlformats.org/officeDocument/2006/relationships/theme" Target="theme/theme1.xml"/><Relationship Id="rId22" Type="http://schemas.openxmlformats.org/officeDocument/2006/relationships/image" Target="media/image11.png"/><Relationship Id="rId27" Type="http://schemas.openxmlformats.org/officeDocument/2006/relationships/image" Target="media/image12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64" Type="http://schemas.openxmlformats.org/officeDocument/2006/relationships/image" Target="media/image41.png"/><Relationship Id="rId69" Type="http://schemas.openxmlformats.org/officeDocument/2006/relationships/image" Target="media/image45.png"/><Relationship Id="rId113" Type="http://schemas.openxmlformats.org/officeDocument/2006/relationships/image" Target="media/image86.png"/><Relationship Id="rId118" Type="http://schemas.openxmlformats.org/officeDocument/2006/relationships/hyperlink" Target="http://www.sparxsystems.com/enterprise_architect_user_guide/10/soa_and_xml/generate_xsd.html" TargetMode="External"/><Relationship Id="rId134" Type="http://schemas.openxmlformats.org/officeDocument/2006/relationships/image" Target="media/image104.png"/><Relationship Id="rId139" Type="http://schemas.openxmlformats.org/officeDocument/2006/relationships/image" Target="media/image109.png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150" Type="http://schemas.openxmlformats.org/officeDocument/2006/relationships/image" Target="media/image120.png"/><Relationship Id="rId155" Type="http://schemas.openxmlformats.org/officeDocument/2006/relationships/image" Target="media/image125.png"/><Relationship Id="rId171" Type="http://schemas.openxmlformats.org/officeDocument/2006/relationships/image" Target="media/image138.png"/><Relationship Id="rId176" Type="http://schemas.openxmlformats.org/officeDocument/2006/relationships/image" Target="media/image143.png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33" Type="http://schemas.openxmlformats.org/officeDocument/2006/relationships/hyperlink" Target="http://sparxsystems.com/enterprise_architect_user_guide/13.5/user_interface/workspacetoolbars.html" TargetMode="External"/><Relationship Id="rId38" Type="http://schemas.openxmlformats.org/officeDocument/2006/relationships/image" Target="media/image22.png"/><Relationship Id="rId59" Type="http://schemas.openxmlformats.org/officeDocument/2006/relationships/image" Target="media/image36.png"/><Relationship Id="rId103" Type="http://schemas.openxmlformats.org/officeDocument/2006/relationships/image" Target="media/image77.png"/><Relationship Id="rId108" Type="http://schemas.openxmlformats.org/officeDocument/2006/relationships/image" Target="media/image82.png"/><Relationship Id="rId124" Type="http://schemas.openxmlformats.org/officeDocument/2006/relationships/image" Target="media/image94.png"/><Relationship Id="rId129" Type="http://schemas.openxmlformats.org/officeDocument/2006/relationships/image" Target="media/image99.png"/><Relationship Id="rId54" Type="http://schemas.openxmlformats.org/officeDocument/2006/relationships/hyperlink" Target="http://www.sparxsystems.com/enterprise_architect_user_guide/9.0/modeling_basics/zoomdiagram.html" TargetMode="External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91" Type="http://schemas.openxmlformats.org/officeDocument/2006/relationships/image" Target="media/image67.png"/><Relationship Id="rId96" Type="http://schemas.openxmlformats.org/officeDocument/2006/relationships/hyperlink" Target="https://www.youtube.com/watch?v=xv7ggAg4X4U" TargetMode="External"/><Relationship Id="rId140" Type="http://schemas.openxmlformats.org/officeDocument/2006/relationships/image" Target="media/image110.png"/><Relationship Id="rId145" Type="http://schemas.openxmlformats.org/officeDocument/2006/relationships/image" Target="media/image115.png"/><Relationship Id="rId161" Type="http://schemas.openxmlformats.org/officeDocument/2006/relationships/image" Target="media/image131.png"/><Relationship Id="rId166" Type="http://schemas.openxmlformats.org/officeDocument/2006/relationships/image" Target="media/image135.png"/><Relationship Id="rId182" Type="http://schemas.openxmlformats.org/officeDocument/2006/relationships/hyperlink" Target="http://www.sparxsystems.com.au/support/faq/requirements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://www.uml-diagrams.org/" TargetMode="External"/><Relationship Id="rId28" Type="http://schemas.openxmlformats.org/officeDocument/2006/relationships/image" Target="media/image13.png"/><Relationship Id="rId49" Type="http://schemas.openxmlformats.org/officeDocument/2006/relationships/image" Target="media/image30.png"/><Relationship Id="rId114" Type="http://schemas.openxmlformats.org/officeDocument/2006/relationships/image" Target="media/image87.png"/><Relationship Id="rId119" Type="http://schemas.openxmlformats.org/officeDocument/2006/relationships/hyperlink" Target="http://www.sparxsystems.com/enterprise_architect_user_guide/10/soa_and_xml/garden_of_eden_style.html" TargetMode="External"/><Relationship Id="rId44" Type="http://schemas.openxmlformats.org/officeDocument/2006/relationships/image" Target="media/image25.png"/><Relationship Id="rId60" Type="http://schemas.openxmlformats.org/officeDocument/2006/relationships/image" Target="media/image37.png"/><Relationship Id="rId65" Type="http://schemas.openxmlformats.org/officeDocument/2006/relationships/hyperlink" Target="https://www.youtube.com/watch?v=SFgSHpqJq1U" TargetMode="External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130" Type="http://schemas.openxmlformats.org/officeDocument/2006/relationships/image" Target="media/image100.png"/><Relationship Id="rId135" Type="http://schemas.openxmlformats.org/officeDocument/2006/relationships/image" Target="media/image105.png"/><Relationship Id="rId151" Type="http://schemas.openxmlformats.org/officeDocument/2006/relationships/image" Target="media/image121.png"/><Relationship Id="rId156" Type="http://schemas.openxmlformats.org/officeDocument/2006/relationships/image" Target="media/image126.png"/><Relationship Id="rId177" Type="http://schemas.openxmlformats.org/officeDocument/2006/relationships/image" Target="media/image144.png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72" Type="http://schemas.openxmlformats.org/officeDocument/2006/relationships/image" Target="media/image139.png"/><Relationship Id="rId180" Type="http://schemas.openxmlformats.org/officeDocument/2006/relationships/image" Target="media/image147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hyperlink" Target="http://www.euclideanspace.com/software/information/xml/xmi/" TargetMode="External"/><Relationship Id="rId109" Type="http://schemas.openxmlformats.org/officeDocument/2006/relationships/hyperlink" Target="http://www.sparxsystems.com.au/resources/demos/use-case-analysis/structured-use-case-scenarios.htm" TargetMode="External"/><Relationship Id="rId34" Type="http://schemas.openxmlformats.org/officeDocument/2006/relationships/image" Target="media/image18.png"/><Relationship Id="rId50" Type="http://schemas.openxmlformats.org/officeDocument/2006/relationships/image" Target="media/image31.png"/><Relationship Id="rId55" Type="http://schemas.openxmlformats.org/officeDocument/2006/relationships/image" Target="media/image34.png"/><Relationship Id="rId76" Type="http://schemas.openxmlformats.org/officeDocument/2006/relationships/image" Target="media/image52.png"/><Relationship Id="rId97" Type="http://schemas.openxmlformats.org/officeDocument/2006/relationships/hyperlink" Target="https://www.youtube.com/watch?v=ehz3ha5Jp94" TargetMode="External"/><Relationship Id="rId104" Type="http://schemas.openxmlformats.org/officeDocument/2006/relationships/image" Target="media/image78.png"/><Relationship Id="rId120" Type="http://schemas.openxmlformats.org/officeDocument/2006/relationships/hyperlink" Target="http://www.sparxsystems.com/resources/xml_schema_generation.html" TargetMode="External"/><Relationship Id="rId125" Type="http://schemas.openxmlformats.org/officeDocument/2006/relationships/image" Target="media/image95.png"/><Relationship Id="rId141" Type="http://schemas.openxmlformats.org/officeDocument/2006/relationships/image" Target="media/image111.png"/><Relationship Id="rId146" Type="http://schemas.openxmlformats.org/officeDocument/2006/relationships/image" Target="media/image116.png"/><Relationship Id="rId167" Type="http://schemas.openxmlformats.org/officeDocument/2006/relationships/image" Target="media/image136.png"/><Relationship Id="rId7" Type="http://schemas.openxmlformats.org/officeDocument/2006/relationships/footnotes" Target="footnotes.xml"/><Relationship Id="rId71" Type="http://schemas.openxmlformats.org/officeDocument/2006/relationships/image" Target="media/image47.png"/><Relationship Id="rId92" Type="http://schemas.openxmlformats.org/officeDocument/2006/relationships/image" Target="media/image68.png"/><Relationship Id="rId162" Type="http://schemas.openxmlformats.org/officeDocument/2006/relationships/image" Target="media/image132.png"/><Relationship Id="rId183" Type="http://schemas.openxmlformats.org/officeDocument/2006/relationships/hyperlink" Target="http://www.raquest.com/products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hyperlink" Target="http://www.sparxsystems.com.au/resources/uml2_tutorial/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66" Type="http://schemas.openxmlformats.org/officeDocument/2006/relationships/image" Target="media/image42.png"/><Relationship Id="rId87" Type="http://schemas.openxmlformats.org/officeDocument/2006/relationships/image" Target="media/image63.png"/><Relationship Id="rId110" Type="http://schemas.openxmlformats.org/officeDocument/2006/relationships/image" Target="media/image83.png"/><Relationship Id="rId115" Type="http://schemas.openxmlformats.org/officeDocument/2006/relationships/image" Target="media/image88.png"/><Relationship Id="rId131" Type="http://schemas.openxmlformats.org/officeDocument/2006/relationships/image" Target="media/image101.png"/><Relationship Id="rId136" Type="http://schemas.openxmlformats.org/officeDocument/2006/relationships/image" Target="media/image106.png"/><Relationship Id="rId157" Type="http://schemas.openxmlformats.org/officeDocument/2006/relationships/image" Target="media/image127.png"/><Relationship Id="rId178" Type="http://schemas.openxmlformats.org/officeDocument/2006/relationships/image" Target="media/image145.png"/><Relationship Id="rId61" Type="http://schemas.openxmlformats.org/officeDocument/2006/relationships/image" Target="media/image38.png"/><Relationship Id="rId82" Type="http://schemas.openxmlformats.org/officeDocument/2006/relationships/image" Target="media/image58.png"/><Relationship Id="rId152" Type="http://schemas.openxmlformats.org/officeDocument/2006/relationships/image" Target="media/image122.png"/><Relationship Id="rId173" Type="http://schemas.openxmlformats.org/officeDocument/2006/relationships/image" Target="media/image140.png"/><Relationship Id="rId19" Type="http://schemas.openxmlformats.org/officeDocument/2006/relationships/image" Target="media/image9.png"/><Relationship Id="rId14" Type="http://schemas.openxmlformats.org/officeDocument/2006/relationships/hyperlink" Target="http://sesame.cnes.fr/Livelink/Livelink.exe?func=ll&amp;objAction=download&amp;objId=15127143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56" Type="http://schemas.openxmlformats.org/officeDocument/2006/relationships/image" Target="media/image35.png"/><Relationship Id="rId77" Type="http://schemas.openxmlformats.org/officeDocument/2006/relationships/image" Target="media/image53.png"/><Relationship Id="rId100" Type="http://schemas.openxmlformats.org/officeDocument/2006/relationships/image" Target="media/image74.png"/><Relationship Id="rId105" Type="http://schemas.openxmlformats.org/officeDocument/2006/relationships/image" Target="media/image79.png"/><Relationship Id="rId126" Type="http://schemas.openxmlformats.org/officeDocument/2006/relationships/image" Target="media/image96.png"/><Relationship Id="rId147" Type="http://schemas.openxmlformats.org/officeDocument/2006/relationships/image" Target="media/image117.png"/><Relationship Id="rId168" Type="http://schemas.openxmlformats.org/officeDocument/2006/relationships/image" Target="media/image137.png"/><Relationship Id="rId8" Type="http://schemas.openxmlformats.org/officeDocument/2006/relationships/endnotes" Target="endnotes.xml"/><Relationship Id="rId51" Type="http://schemas.openxmlformats.org/officeDocument/2006/relationships/hyperlink" Target="http://www.sparxsystems.com/enterprise_architect_user_guide/9.3/modeling_basics/manageviews.html" TargetMode="External"/><Relationship Id="rId72" Type="http://schemas.openxmlformats.org/officeDocument/2006/relationships/image" Target="media/image48.png"/><Relationship Id="rId93" Type="http://schemas.openxmlformats.org/officeDocument/2006/relationships/image" Target="media/image69.png"/><Relationship Id="rId98" Type="http://schemas.openxmlformats.org/officeDocument/2006/relationships/image" Target="media/image72.png"/><Relationship Id="rId121" Type="http://schemas.openxmlformats.org/officeDocument/2006/relationships/image" Target="media/image91.png"/><Relationship Id="rId142" Type="http://schemas.openxmlformats.org/officeDocument/2006/relationships/image" Target="media/image112.png"/><Relationship Id="rId163" Type="http://schemas.openxmlformats.org/officeDocument/2006/relationships/image" Target="media/image133.emf"/><Relationship Id="rId184" Type="http://schemas.openxmlformats.org/officeDocument/2006/relationships/header" Target="header1.xml"/><Relationship Id="rId3" Type="http://schemas.openxmlformats.org/officeDocument/2006/relationships/styles" Target="styles.xml"/><Relationship Id="rId25" Type="http://schemas.openxmlformats.org/officeDocument/2006/relationships/hyperlink" Target="http://www.sparxsystems.com.au/resources/" TargetMode="External"/><Relationship Id="rId46" Type="http://schemas.openxmlformats.org/officeDocument/2006/relationships/image" Target="media/image27.png"/><Relationship Id="rId67" Type="http://schemas.openxmlformats.org/officeDocument/2006/relationships/image" Target="media/image43.png"/><Relationship Id="rId116" Type="http://schemas.openxmlformats.org/officeDocument/2006/relationships/image" Target="media/image89.png"/><Relationship Id="rId137" Type="http://schemas.openxmlformats.org/officeDocument/2006/relationships/image" Target="media/image107.png"/><Relationship Id="rId158" Type="http://schemas.openxmlformats.org/officeDocument/2006/relationships/image" Target="media/image128.png"/><Relationship Id="rId20" Type="http://schemas.openxmlformats.org/officeDocument/2006/relationships/image" Target="media/image10.png"/><Relationship Id="rId41" Type="http://schemas.openxmlformats.org/officeDocument/2006/relationships/hyperlink" Target="http://www.sparxsystems.com/enterprise_architect_user_guide/12.0/projects_and_teams/limitationxmi.html" TargetMode="External"/><Relationship Id="rId62" Type="http://schemas.openxmlformats.org/officeDocument/2006/relationships/image" Target="media/image39.png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111" Type="http://schemas.openxmlformats.org/officeDocument/2006/relationships/image" Target="media/image84.png"/><Relationship Id="rId132" Type="http://schemas.openxmlformats.org/officeDocument/2006/relationships/image" Target="media/image102.png"/><Relationship Id="rId153" Type="http://schemas.openxmlformats.org/officeDocument/2006/relationships/image" Target="media/image123.png"/><Relationship Id="rId174" Type="http://schemas.openxmlformats.org/officeDocument/2006/relationships/image" Target="media/image141.png"/><Relationship Id="rId179" Type="http://schemas.openxmlformats.org/officeDocument/2006/relationships/image" Target="media/image146.png"/><Relationship Id="rId15" Type="http://schemas.openxmlformats.org/officeDocument/2006/relationships/hyperlink" Target="http://sesame.cnes.fr/Livelink/Livelink.exe?func=ll&amp;objAction=download&amp;objId=15111513" TargetMode="External"/><Relationship Id="rId36" Type="http://schemas.openxmlformats.org/officeDocument/2006/relationships/image" Target="media/image20.png"/><Relationship Id="rId57" Type="http://schemas.openxmlformats.org/officeDocument/2006/relationships/hyperlink" Target="https://www.youtube.com/watch?v=q8RlpOE2AfU" TargetMode="External"/><Relationship Id="rId106" Type="http://schemas.openxmlformats.org/officeDocument/2006/relationships/image" Target="media/image80.png"/><Relationship Id="rId127" Type="http://schemas.openxmlformats.org/officeDocument/2006/relationships/image" Target="media/image97.png"/><Relationship Id="rId10" Type="http://schemas.openxmlformats.org/officeDocument/2006/relationships/oleObject" Target="embeddings/oleObject1.bin"/><Relationship Id="rId31" Type="http://schemas.openxmlformats.org/officeDocument/2006/relationships/image" Target="media/image16.png"/><Relationship Id="rId52" Type="http://schemas.openxmlformats.org/officeDocument/2006/relationships/image" Target="media/image32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94" Type="http://schemas.openxmlformats.org/officeDocument/2006/relationships/image" Target="media/image70.png"/><Relationship Id="rId99" Type="http://schemas.openxmlformats.org/officeDocument/2006/relationships/image" Target="media/image73.png"/><Relationship Id="rId101" Type="http://schemas.openxmlformats.org/officeDocument/2006/relationships/image" Target="media/image75.png"/><Relationship Id="rId122" Type="http://schemas.openxmlformats.org/officeDocument/2006/relationships/image" Target="media/image92.png"/><Relationship Id="rId143" Type="http://schemas.openxmlformats.org/officeDocument/2006/relationships/image" Target="media/image113.png"/><Relationship Id="rId148" Type="http://schemas.openxmlformats.org/officeDocument/2006/relationships/image" Target="media/image118.png"/><Relationship Id="rId164" Type="http://schemas.openxmlformats.org/officeDocument/2006/relationships/package" Target="embeddings/Microsoft_Excel_Macro-Enabled_Worksheet1.xlsm"/><Relationship Id="rId169" Type="http://schemas.openxmlformats.org/officeDocument/2006/relationships/hyperlink" Target="http://www.sparxsystems.com/enterprise_architect_user_guide/10/modeling_basics/domain_model_pattern.html" TargetMode="External"/><Relationship Id="rId18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V2000\Commercial\C_0201_01%20Proposition%20%20Commercial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E8FA26-8403-4885-83BE-A728EE068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C_0201_01 Proposition  Commerciale.dot</Template>
  <TotalTime>974</TotalTime>
  <Pages>39</Pages>
  <Words>2404</Words>
  <Characters>18341</Characters>
  <Application>Microsoft Office Word</Application>
  <DocSecurity>0</DocSecurity>
  <Lines>152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CNES DLA/SQR/MS</vt:lpstr>
    </vt:vector>
  </TitlesOfParts>
  <Manager>CLN</Manager>
  <Company>Equert</Company>
  <LinksUpToDate>false</LinksUpToDate>
  <CharactersWithSpaces>20704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CNES DLA/SQR/MS</dc:title>
  <dc:subject>Support Qualité pour le PMCO CSG</dc:subject>
  <dc:creator>ASN</dc:creator>
  <cp:keywords>Equert, PFO, Qualité</cp:keywords>
  <cp:lastModifiedBy>Bagot Dominique (EQUERT)</cp:lastModifiedBy>
  <cp:revision>6</cp:revision>
  <cp:lastPrinted>2015-05-12T07:29:00Z</cp:lastPrinted>
  <dcterms:created xsi:type="dcterms:W3CDTF">2017-12-06T16:29:00Z</dcterms:created>
  <dcterms:modified xsi:type="dcterms:W3CDTF">2017-12-07T09:18:00Z</dcterms:modified>
  <cp:category>PFO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ient">
    <vt:lpwstr>CNES DLA/CQR/MS </vt:lpwstr>
  </property>
  <property fmtid="{D5CDD505-2E9C-101B-9397-08002B2CF9AE}" pid="3" name="_PFO">
    <vt:lpwstr>1401.09</vt:lpwstr>
  </property>
  <property fmtid="{D5CDD505-2E9C-101B-9397-08002B2CF9AE}" pid="4" name="_Société">
    <vt:lpwstr>Equert International</vt:lpwstr>
  </property>
</Properties>
</file>